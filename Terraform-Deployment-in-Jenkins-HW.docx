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0718E" w14:textId="77777777" w:rsidR="00000000" w:rsidRDefault="00000000">
      <w:pPr>
        <w:pStyle w:val="Heading1"/>
        <w:rPr>
          <w:rFonts w:eastAsia="Times New Roman"/>
        </w:rPr>
      </w:pPr>
      <w:r>
        <w:rPr>
          <w:rFonts w:eastAsia="Times New Roman"/>
        </w:rPr>
        <w:t>Terraform Deployment in Jenkins</w:t>
      </w:r>
    </w:p>
    <w:p w14:paraId="12314056" w14:textId="77777777" w:rsidR="00000000" w:rsidRDefault="00000000">
      <w:pPr>
        <w:pStyle w:val="NormalWeb"/>
      </w:pPr>
      <w:r>
        <w:rPr>
          <w:rStyle w:val="Strong"/>
        </w:rPr>
        <w:t>PREQUISITIES</w:t>
      </w:r>
    </w:p>
    <w:p w14:paraId="067DDE5D" w14:textId="77777777" w:rsidR="00000000" w:rsidRDefault="00000000">
      <w:pPr>
        <w:pStyle w:val="NormalWeb"/>
        <w:numPr>
          <w:ilvl w:val="0"/>
          <w:numId w:val="2"/>
        </w:numPr>
      </w:pPr>
      <w:hyperlink r:id="rId5" w:anchor="SIGN-UP-FOR-DOCKER-HUB-AND-INSTALL-DOCKER-DESKTOP" w:history="1">
        <w:r>
          <w:rPr>
            <w:rStyle w:val="Strong"/>
            <w:i/>
            <w:iCs/>
            <w:color w:val="0000FF"/>
            <w:u w:val="single"/>
          </w:rPr>
          <w:t>Docker Desktop</w:t>
        </w:r>
      </w:hyperlink>
      <w:r>
        <w:t xml:space="preserve"> installed on your local machine</w:t>
      </w:r>
    </w:p>
    <w:p w14:paraId="25C85554" w14:textId="77777777" w:rsidR="00000000" w:rsidRDefault="00000000">
      <w:pPr>
        <w:pStyle w:val="NormalWeb"/>
        <w:numPr>
          <w:ilvl w:val="0"/>
          <w:numId w:val="2"/>
        </w:numPr>
      </w:pPr>
      <w:hyperlink r:id="rId6" w:anchor="STARTING-YOUR-DOCKER-CONTAINER-AND-ENGINE" w:history="1">
        <w:r>
          <w:rPr>
            <w:rStyle w:val="Strong"/>
            <w:i/>
            <w:iCs/>
            <w:color w:val="0000FF"/>
            <w:u w:val="single"/>
          </w:rPr>
          <w:t>Docker Container</w:t>
        </w:r>
        <w:r>
          <w:rPr>
            <w:rStyle w:val="Hyperlink"/>
          </w:rPr>
          <w:t xml:space="preserve"> and </w:t>
        </w:r>
        <w:r>
          <w:rPr>
            <w:rStyle w:val="Strong"/>
            <w:i/>
            <w:iCs/>
            <w:color w:val="0000FF"/>
            <w:u w:val="single"/>
          </w:rPr>
          <w:t>Engine</w:t>
        </w:r>
      </w:hyperlink>
      <w:r>
        <w:t xml:space="preserve"> up and running</w:t>
      </w:r>
    </w:p>
    <w:p w14:paraId="117E2C32" w14:textId="77777777" w:rsidR="00000000" w:rsidRDefault="00000000">
      <w:pPr>
        <w:pStyle w:val="NormalWeb"/>
        <w:numPr>
          <w:ilvl w:val="0"/>
          <w:numId w:val="2"/>
        </w:numPr>
      </w:pPr>
      <w:r>
        <w:rPr>
          <w:rStyle w:val="Strong"/>
          <w:i/>
          <w:iCs/>
        </w:rPr>
        <w:t>Jenkins Username and Password</w:t>
      </w:r>
      <w:r>
        <w:t xml:space="preserve"> stored in your Notepad</w:t>
      </w:r>
    </w:p>
    <w:p w14:paraId="307221E1" w14:textId="77777777" w:rsidR="00000000" w:rsidRDefault="00000000">
      <w:pPr>
        <w:pStyle w:val="NormalWeb"/>
        <w:numPr>
          <w:ilvl w:val="0"/>
          <w:numId w:val="2"/>
        </w:numPr>
      </w:pPr>
      <w:hyperlink r:id="rId7" w:anchor="INSERTING-AWS-CREDENTIALS-INTO-JENKINS-LOCALHOST" w:history="1">
        <w:r>
          <w:rPr>
            <w:rStyle w:val="Strong"/>
            <w:i/>
            <w:iCs/>
            <w:color w:val="0000FF"/>
            <w:u w:val="single"/>
          </w:rPr>
          <w:t>AWS IAM User &amp; Credentials</w:t>
        </w:r>
      </w:hyperlink>
      <w:r>
        <w:t xml:space="preserve"> for Jenkins (Access Key &amp; Secret Access Key)</w:t>
      </w:r>
    </w:p>
    <w:p w14:paraId="258A728E" w14:textId="77777777" w:rsidR="00000000" w:rsidRDefault="00000000">
      <w:pPr>
        <w:pStyle w:val="NormalWeb"/>
        <w:numPr>
          <w:ilvl w:val="0"/>
          <w:numId w:val="2"/>
        </w:numPr>
      </w:pPr>
      <w:r>
        <w:rPr>
          <w:rStyle w:val="Strong"/>
          <w:i/>
          <w:iCs/>
        </w:rPr>
        <w:t>GitHub Repo with “Jenkinsfile“</w:t>
      </w:r>
      <w:r>
        <w:t xml:space="preserve"> SAMPLE (https://github.com/</w:t>
      </w:r>
      <w:hyperlink r:id="rId8" w:history="1">
        <w:r>
          <w:rPr>
            <w:rStyle w:val="Hyperlink"/>
          </w:rPr>
          <w:t>yahweh90/jenkinsdocker</w:t>
        </w:r>
      </w:hyperlink>
      <w:r>
        <w:t>)</w:t>
      </w:r>
    </w:p>
    <w:p w14:paraId="4B5985CE" w14:textId="77777777" w:rsidR="00000000" w:rsidRDefault="00000000">
      <w:pPr>
        <w:pStyle w:val="Heading3"/>
        <w:jc w:val="center"/>
        <w:rPr>
          <w:rFonts w:eastAsia="Times New Roman"/>
        </w:rPr>
      </w:pPr>
      <w:r>
        <w:rPr>
          <w:rStyle w:val="Strong"/>
          <w:rFonts w:eastAsia="Times New Roman"/>
          <w:b/>
          <w:bCs/>
        </w:rPr>
        <w:t>SIGN UP FOR DOCKER HUB AND INSTALL DOCKER DESKTOP</w:t>
      </w:r>
    </w:p>
    <w:p w14:paraId="446F0FF8" w14:textId="77777777" w:rsidR="00000000" w:rsidRDefault="00000000">
      <w:pPr>
        <w:pStyle w:val="NormalWeb"/>
      </w:pPr>
      <w:r>
        <w:t xml:space="preserve">Sign up for sign in to docker hub - </w:t>
      </w:r>
      <w:hyperlink r:id="rId9" w:history="1">
        <w:r>
          <w:rPr>
            <w:rStyle w:val="Hyperlink"/>
          </w:rPr>
          <w:t>https://hub.docker.com/</w:t>
        </w:r>
      </w:hyperlink>
    </w:p>
    <w:p w14:paraId="73C478A7" w14:textId="77777777" w:rsidR="00000000" w:rsidRDefault="00000000">
      <w:pPr>
        <w:rPr>
          <w:rFonts w:eastAsia="Times New Roman"/>
        </w:rPr>
      </w:pPr>
      <w:r>
        <w:rPr>
          <w:rFonts w:eastAsia="Times New Roman"/>
          <w:noProof/>
        </w:rPr>
        <w:drawing>
          <wp:inline distT="0" distB="0" distL="0" distR="0" wp14:anchorId="5F229BF7" wp14:editId="4DC640A6">
            <wp:extent cx="4450715" cy="116268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715" cy="1162685"/>
                    </a:xfrm>
                    <a:prstGeom prst="rect">
                      <a:avLst/>
                    </a:prstGeom>
                    <a:noFill/>
                    <a:ln>
                      <a:noFill/>
                    </a:ln>
                  </pic:spPr>
                </pic:pic>
              </a:graphicData>
            </a:graphic>
          </wp:inline>
        </w:drawing>
      </w:r>
    </w:p>
    <w:p w14:paraId="53559D85" w14:textId="77777777" w:rsidR="00000000" w:rsidRDefault="00000000">
      <w:pPr>
        <w:pStyle w:val="NormalWeb"/>
      </w:pPr>
      <w:r>
        <w:t xml:space="preserve">Create docker account - </w:t>
      </w:r>
      <w:hyperlink r:id="rId11" w:history="1">
        <w:r>
          <w:rPr>
            <w:rStyle w:val="Hyperlink"/>
          </w:rPr>
          <w:t>https://app.docker.com/signup</w:t>
        </w:r>
      </w:hyperlink>
    </w:p>
    <w:p w14:paraId="1688E517" w14:textId="77777777" w:rsidR="00000000" w:rsidRDefault="00000000">
      <w:pPr>
        <w:rPr>
          <w:rFonts w:eastAsia="Times New Roman"/>
        </w:rPr>
      </w:pPr>
      <w:r>
        <w:rPr>
          <w:rFonts w:eastAsia="Times New Roman"/>
          <w:noProof/>
        </w:rPr>
        <w:drawing>
          <wp:inline distT="0" distB="0" distL="0" distR="0" wp14:anchorId="49AB0C0D" wp14:editId="41FA3034">
            <wp:extent cx="4455795" cy="50634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5795" cy="5063490"/>
                    </a:xfrm>
                    <a:prstGeom prst="rect">
                      <a:avLst/>
                    </a:prstGeom>
                    <a:noFill/>
                    <a:ln>
                      <a:noFill/>
                    </a:ln>
                  </pic:spPr>
                </pic:pic>
              </a:graphicData>
            </a:graphic>
          </wp:inline>
        </w:drawing>
      </w:r>
    </w:p>
    <w:p w14:paraId="1CC95ACE" w14:textId="77777777" w:rsidR="00000000" w:rsidRDefault="00000000">
      <w:pPr>
        <w:pStyle w:val="NormalWeb"/>
      </w:pPr>
      <w:r>
        <w:t xml:space="preserve">Install docker desktop - Windows = </w:t>
      </w:r>
      <w:hyperlink r:id="rId13" w:history="1">
        <w:r>
          <w:rPr>
            <w:rStyle w:val="Hyperlink"/>
          </w:rPr>
          <w:t>https://docs.docker.com/desktop/setup/install/windows-install/</w:t>
        </w:r>
      </w:hyperlink>
    </w:p>
    <w:p w14:paraId="73AD5432" w14:textId="77777777" w:rsidR="00000000" w:rsidRDefault="00000000">
      <w:pPr>
        <w:rPr>
          <w:rFonts w:eastAsia="Times New Roman"/>
        </w:rPr>
      </w:pPr>
      <w:r>
        <w:rPr>
          <w:rFonts w:eastAsia="Times New Roman"/>
          <w:noProof/>
        </w:rPr>
        <w:drawing>
          <wp:inline distT="0" distB="0" distL="0" distR="0" wp14:anchorId="361820CB" wp14:editId="56AEE6C8">
            <wp:extent cx="4455795" cy="2056130"/>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5795" cy="2056130"/>
                    </a:xfrm>
                    <a:prstGeom prst="rect">
                      <a:avLst/>
                    </a:prstGeom>
                    <a:noFill/>
                    <a:ln>
                      <a:noFill/>
                    </a:ln>
                  </pic:spPr>
                </pic:pic>
              </a:graphicData>
            </a:graphic>
          </wp:inline>
        </w:drawing>
      </w:r>
    </w:p>
    <w:p w14:paraId="5B83E751" w14:textId="77777777" w:rsidR="00000000" w:rsidRDefault="00000000">
      <w:pPr>
        <w:pStyle w:val="NormalWeb"/>
      </w:pPr>
      <w:r>
        <w:t xml:space="preserve">Install docker desktop - Mac </w:t>
      </w:r>
      <w:hyperlink r:id="rId15" w:history="1">
        <w:r>
          <w:rPr>
            <w:rStyle w:val="Hyperlink"/>
          </w:rPr>
          <w:t>https://docs.docker.com/desktop/setup/install/mac-install/</w:t>
        </w:r>
      </w:hyperlink>
    </w:p>
    <w:p w14:paraId="6E4DF0A7" w14:textId="77777777" w:rsidR="00000000" w:rsidRDefault="00000000">
      <w:pPr>
        <w:rPr>
          <w:rFonts w:eastAsia="Times New Roman"/>
        </w:rPr>
      </w:pPr>
      <w:r>
        <w:rPr>
          <w:rFonts w:eastAsia="Times New Roman"/>
          <w:noProof/>
        </w:rPr>
        <w:drawing>
          <wp:inline distT="0" distB="0" distL="0" distR="0" wp14:anchorId="0ED87B19" wp14:editId="21F72BE6">
            <wp:extent cx="4455795" cy="20510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5795" cy="2051050"/>
                    </a:xfrm>
                    <a:prstGeom prst="rect">
                      <a:avLst/>
                    </a:prstGeom>
                    <a:noFill/>
                    <a:ln>
                      <a:noFill/>
                    </a:ln>
                  </pic:spPr>
                </pic:pic>
              </a:graphicData>
            </a:graphic>
          </wp:inline>
        </w:drawing>
      </w:r>
    </w:p>
    <w:p w14:paraId="3F163BE4" w14:textId="77777777" w:rsidR="00000000" w:rsidRDefault="00000000">
      <w:pPr>
        <w:pStyle w:val="NormalWeb"/>
      </w:pPr>
      <w:r>
        <w:t>Open Docker Desktop</w:t>
      </w:r>
    </w:p>
    <w:p w14:paraId="5304722B" w14:textId="77777777" w:rsidR="00000000" w:rsidRDefault="00000000">
      <w:pPr>
        <w:rPr>
          <w:rFonts w:eastAsia="Times New Roman"/>
        </w:rPr>
      </w:pPr>
      <w:r>
        <w:rPr>
          <w:rFonts w:eastAsia="Times New Roman"/>
          <w:noProof/>
        </w:rPr>
        <w:drawing>
          <wp:inline distT="0" distB="0" distL="0" distR="0" wp14:anchorId="225BEAC7" wp14:editId="3B4A8E10">
            <wp:extent cx="4455795" cy="3657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795" cy="3657600"/>
                    </a:xfrm>
                    <a:prstGeom prst="rect">
                      <a:avLst/>
                    </a:prstGeom>
                    <a:noFill/>
                    <a:ln>
                      <a:noFill/>
                    </a:ln>
                  </pic:spPr>
                </pic:pic>
              </a:graphicData>
            </a:graphic>
          </wp:inline>
        </w:drawing>
      </w:r>
    </w:p>
    <w:p w14:paraId="6C9CBB61" w14:textId="77777777" w:rsidR="00000000" w:rsidRDefault="00000000">
      <w:pPr>
        <w:pStyle w:val="NormalWeb"/>
      </w:pPr>
      <w:r>
        <w:t>Search for Jenkins in search bar, look for jenkins/jenkins, and pull</w:t>
      </w:r>
    </w:p>
    <w:p w14:paraId="53CD5752" w14:textId="77777777" w:rsidR="00000000" w:rsidRDefault="00000000">
      <w:pPr>
        <w:rPr>
          <w:rFonts w:eastAsia="Times New Roman"/>
        </w:rPr>
      </w:pPr>
      <w:r>
        <w:rPr>
          <w:rFonts w:eastAsia="Times New Roman"/>
          <w:noProof/>
        </w:rPr>
        <w:drawing>
          <wp:inline distT="0" distB="0" distL="0" distR="0" wp14:anchorId="3638D760" wp14:editId="3DAB565E">
            <wp:extent cx="4455795" cy="96710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5795" cy="967105"/>
                    </a:xfrm>
                    <a:prstGeom prst="rect">
                      <a:avLst/>
                    </a:prstGeom>
                    <a:noFill/>
                    <a:ln>
                      <a:noFill/>
                    </a:ln>
                  </pic:spPr>
                </pic:pic>
              </a:graphicData>
            </a:graphic>
          </wp:inline>
        </w:drawing>
      </w:r>
    </w:p>
    <w:p w14:paraId="079BD1F7" w14:textId="77777777" w:rsidR="00000000" w:rsidRDefault="00000000">
      <w:pPr>
        <w:pStyle w:val="NormalWeb"/>
      </w:pPr>
      <w:r>
        <w:t>Open PowerShell and run as administrator</w:t>
      </w:r>
    </w:p>
    <w:p w14:paraId="7FD296CA" w14:textId="77777777" w:rsidR="00000000" w:rsidRDefault="00000000">
      <w:pPr>
        <w:rPr>
          <w:rFonts w:eastAsia="Times New Roman"/>
        </w:rPr>
      </w:pPr>
      <w:r>
        <w:rPr>
          <w:rFonts w:eastAsia="Times New Roman"/>
          <w:noProof/>
        </w:rPr>
        <w:drawing>
          <wp:inline distT="0" distB="0" distL="0" distR="0" wp14:anchorId="711D1B7A" wp14:editId="04B41488">
            <wp:extent cx="5946140" cy="5047615"/>
            <wp:effectExtent l="0" t="0" r="0"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140" cy="5047615"/>
                    </a:xfrm>
                    <a:prstGeom prst="rect">
                      <a:avLst/>
                    </a:prstGeom>
                    <a:noFill/>
                    <a:ln>
                      <a:noFill/>
                    </a:ln>
                  </pic:spPr>
                </pic:pic>
              </a:graphicData>
            </a:graphic>
          </wp:inline>
        </w:drawing>
      </w:r>
    </w:p>
    <w:p w14:paraId="4CEFCE13" w14:textId="77777777" w:rsidR="00000000" w:rsidRDefault="00000000">
      <w:pPr>
        <w:pStyle w:val="NormalWeb"/>
      </w:pPr>
      <w:r>
        <w:t>Type in this command to login to docker</w:t>
      </w:r>
    </w:p>
    <w:p w14:paraId="26C19123" w14:textId="77777777" w:rsidR="00000000" w:rsidRDefault="00000000">
      <w:pPr>
        <w:pStyle w:val="HTMLPreformatted"/>
        <w:divId w:val="77485928"/>
      </w:pPr>
      <w:r>
        <w:t>docker login</w:t>
      </w:r>
    </w:p>
    <w:p w14:paraId="6AE9A435"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0B84469A" wp14:editId="6C954754">
            <wp:extent cx="5602605" cy="1109980"/>
            <wp:effectExtent l="0" t="0" r="0" b="0"/>
            <wp:docPr id="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2605" cy="1109980"/>
                    </a:xfrm>
                    <a:prstGeom prst="rect">
                      <a:avLst/>
                    </a:prstGeom>
                    <a:noFill/>
                    <a:ln>
                      <a:noFill/>
                    </a:ln>
                  </pic:spPr>
                </pic:pic>
              </a:graphicData>
            </a:graphic>
          </wp:inline>
        </w:drawing>
      </w:r>
    </w:p>
    <w:p w14:paraId="204D83C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Run this command in PowerShell</w:t>
      </w:r>
    </w:p>
    <w:p w14:paraId="58C66E18" w14:textId="77777777" w:rsidR="00000000" w:rsidRDefault="00000000">
      <w:pPr>
        <w:pStyle w:val="HTMLPreformatted"/>
        <w:divId w:val="1430658246"/>
      </w:pPr>
      <w:r>
        <w:t>docker run -p 8080:8080 -p 50000:50000 -v jenkins_home:/var/jenkins_home jenkins/jenkins:lts-jdk11</w:t>
      </w:r>
    </w:p>
    <w:p w14:paraId="4F7A7D03"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Previous code creates new docker container for you</w:t>
      </w:r>
    </w:p>
    <w:p w14:paraId="291AC451"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5DE4300" wp14:editId="2ABD169E">
            <wp:extent cx="5946140" cy="977900"/>
            <wp:effectExtent l="0" t="0" r="0" b="0"/>
            <wp:docPr id="9" name="Picture 4"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up of a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140" cy="977900"/>
                    </a:xfrm>
                    <a:prstGeom prst="rect">
                      <a:avLst/>
                    </a:prstGeom>
                    <a:noFill/>
                    <a:ln>
                      <a:noFill/>
                    </a:ln>
                  </pic:spPr>
                </pic:pic>
              </a:graphicData>
            </a:graphic>
          </wp:inline>
        </w:drawing>
      </w:r>
    </w:p>
    <w:p w14:paraId="02EA244E"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p w14:paraId="6B7F85B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on Start button to start the docker containter.</w:t>
      </w:r>
    </w:p>
    <w:p w14:paraId="163AE02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Return to Powershell and run this command to login as root user, we need to find your password for further installation</w:t>
      </w:r>
    </w:p>
    <w:p w14:paraId="6BB735ED" w14:textId="77777777" w:rsidR="00000000" w:rsidRDefault="00000000">
      <w:pPr>
        <w:pStyle w:val="HTMLPreformatted"/>
        <w:divId w:val="593394664"/>
      </w:pPr>
      <w:r>
        <w:t>docker exec -it --user root &lt;your container name&gt; bash</w:t>
      </w:r>
    </w:p>
    <w:p w14:paraId="6E9CB08B"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319670B" wp14:editId="7092DAF3">
            <wp:extent cx="5946140" cy="697865"/>
            <wp:effectExtent l="0" t="0" r="0" b="698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140" cy="697865"/>
                    </a:xfrm>
                    <a:prstGeom prst="rect">
                      <a:avLst/>
                    </a:prstGeom>
                    <a:noFill/>
                    <a:ln>
                      <a:noFill/>
                    </a:ln>
                  </pic:spPr>
                </pic:pic>
              </a:graphicData>
            </a:graphic>
          </wp:inline>
        </w:drawing>
      </w:r>
    </w:p>
    <w:p w14:paraId="0C2DB09F"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p w14:paraId="4FDD7B6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We need to navigate to this folder as root user to find our password.</w:t>
      </w:r>
    </w:p>
    <w:p w14:paraId="7ED52996" w14:textId="77777777" w:rsidR="00000000" w:rsidRDefault="00000000">
      <w:pPr>
        <w:pStyle w:val="HTMLPreformatted"/>
        <w:divId w:val="393161948"/>
      </w:pPr>
      <w:r>
        <w:t>ini/var/jenkins_home/secrets/initialAdminPassword</w:t>
      </w:r>
    </w:p>
    <w:p w14:paraId="52A95EA5"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Once you find your password in this file, copy it and store it in your Notepad. It will look similar to this image below. </w:t>
      </w:r>
      <w:r>
        <w:rPr>
          <w:noProof/>
        </w:rPr>
        <w:drawing>
          <wp:inline distT="0" distB="0" distL="0" distR="0" wp14:anchorId="4CE680D5" wp14:editId="41E93C3A">
            <wp:extent cx="153035" cy="153035"/>
            <wp:effectExtent l="0" t="0" r="0" b="0"/>
            <wp:docPr id="11" name="Picture 11"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ue sta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14:paraId="46A0C339"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4ce4ea3487ca5e2315ede639961cb19a166e09f89f4b1285cc8655d8c495a22c</w:t>
      </w:r>
    </w:p>
    <w:p w14:paraId="206E2F09"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Once you have your password ready, open up your favorite browser and enter </w:t>
      </w:r>
      <w:hyperlink r:id="rId24" w:history="1">
        <w:r>
          <w:rPr>
            <w:rStyle w:val="Hyperlink"/>
          </w:rPr>
          <w:t>http://localhost:8080</w:t>
        </w:r>
      </w:hyperlink>
      <w:r>
        <w:t xml:space="preserve"> into the address bar</w:t>
      </w:r>
    </w:p>
    <w:p w14:paraId="3E0F3121"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BB85689" wp14:editId="3731B055">
            <wp:extent cx="4450715" cy="13208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50715" cy="132080"/>
                    </a:xfrm>
                    <a:prstGeom prst="rect">
                      <a:avLst/>
                    </a:prstGeom>
                    <a:noFill/>
                    <a:ln>
                      <a:noFill/>
                    </a:ln>
                  </pic:spPr>
                </pic:pic>
              </a:graphicData>
            </a:graphic>
          </wp:inline>
        </w:drawing>
      </w:r>
    </w:p>
    <w:p w14:paraId="67DC960E"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You will be brought to this next screen to Unlock Jenkins, enter your Administrator password you just put into your Notepad.</w:t>
      </w:r>
    </w:p>
    <w:p w14:paraId="1475737A"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7F31BD5C" wp14:editId="323A6523">
            <wp:extent cx="4455795" cy="20770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5795" cy="2077085"/>
                    </a:xfrm>
                    <a:prstGeom prst="rect">
                      <a:avLst/>
                    </a:prstGeom>
                    <a:noFill/>
                    <a:ln>
                      <a:noFill/>
                    </a:ln>
                  </pic:spPr>
                </pic:pic>
              </a:graphicData>
            </a:graphic>
          </wp:inline>
        </w:drawing>
      </w:r>
    </w:p>
    <w:p w14:paraId="78DBC15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After putting in your Administrator password, you will brought to a webpage to create a User Name and Password for Jenkins. Go ahead and create one and store those also in your Notepad!</w:t>
      </w:r>
    </w:p>
    <w:p w14:paraId="2196403E"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next page, the Customize Jenkins webpage. Choose 'Install suggested plugins'.</w:t>
      </w:r>
    </w:p>
    <w:p w14:paraId="1C2B3F33"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0546CD28" wp14:editId="0839180E">
            <wp:extent cx="4455795" cy="22466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5795" cy="2246630"/>
                    </a:xfrm>
                    <a:prstGeom prst="rect">
                      <a:avLst/>
                    </a:prstGeom>
                    <a:noFill/>
                    <a:ln>
                      <a:noFill/>
                    </a:ln>
                  </pic:spPr>
                </pic:pic>
              </a:graphicData>
            </a:graphic>
          </wp:inline>
        </w:drawing>
      </w:r>
    </w:p>
    <w:p w14:paraId="4224559A"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Suggested plugins will commence to installing.</w:t>
      </w:r>
    </w:p>
    <w:p w14:paraId="06F4D921"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115C7E1F" wp14:editId="245F251C">
            <wp:extent cx="4450715" cy="25209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715" cy="2520950"/>
                    </a:xfrm>
                    <a:prstGeom prst="rect">
                      <a:avLst/>
                    </a:prstGeom>
                    <a:noFill/>
                    <a:ln>
                      <a:noFill/>
                    </a:ln>
                  </pic:spPr>
                </pic:pic>
              </a:graphicData>
            </a:graphic>
          </wp:inline>
        </w:drawing>
      </w:r>
    </w:p>
    <w:p w14:paraId="7A3A74D7"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Once all plugins have been installed, your Jenkins is ready!</w:t>
      </w:r>
    </w:p>
    <w:p w14:paraId="2FA1629A"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711F5F56" wp14:editId="5B9960F9">
            <wp:extent cx="4455795" cy="24364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5795" cy="2436495"/>
                    </a:xfrm>
                    <a:prstGeom prst="rect">
                      <a:avLst/>
                    </a:prstGeom>
                    <a:noFill/>
                    <a:ln>
                      <a:noFill/>
                    </a:ln>
                  </pic:spPr>
                </pic:pic>
              </a:graphicData>
            </a:graphic>
          </wp:inline>
        </w:drawing>
      </w:r>
    </w:p>
    <w:p w14:paraId="5D508995" w14:textId="77777777" w:rsidR="00000000" w:rsidRDefault="00000000">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r>
        <w:rPr>
          <w:rStyle w:val="Strong"/>
          <w:rFonts w:eastAsia="Times New Roman"/>
          <w:b/>
          <w:bCs/>
        </w:rPr>
        <w:t>STARTING YOUR DOCKER CONTAINER AND ENGINE</w:t>
      </w:r>
    </w:p>
    <w:p w14:paraId="75BAF896"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Locate the </w:t>
      </w:r>
      <w:r>
        <w:rPr>
          <w:rStyle w:val="Strong"/>
          <w:i/>
          <w:iCs/>
        </w:rPr>
        <w:t>Docker Desktop</w:t>
      </w:r>
      <w:r>
        <w:t xml:space="preserve"> icon on your desktop and double click on it.</w:t>
      </w:r>
    </w:p>
    <w:p w14:paraId="20DF7C12"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62A1EAE" wp14:editId="38E7B41B">
            <wp:extent cx="4455795" cy="36576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795" cy="3657600"/>
                    </a:xfrm>
                    <a:prstGeom prst="rect">
                      <a:avLst/>
                    </a:prstGeom>
                    <a:noFill/>
                    <a:ln>
                      <a:noFill/>
                    </a:ln>
                  </pic:spPr>
                </pic:pic>
              </a:graphicData>
            </a:graphic>
          </wp:inline>
        </w:drawing>
      </w:r>
    </w:p>
    <w:p w14:paraId="38A76F78"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Docker Desktop doesn’t load immediately on your screen, go to the bottom right hand side of your desktop and click the upwards arrow to show hidden icons running in the background of your computer, it will look like this.</w:t>
      </w:r>
    </w:p>
    <w:p w14:paraId="0A6C1987"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BF540CF" wp14:editId="7AC4063C">
            <wp:extent cx="3848100" cy="5084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100" cy="5084445"/>
                    </a:xfrm>
                    <a:prstGeom prst="rect">
                      <a:avLst/>
                    </a:prstGeom>
                    <a:noFill/>
                    <a:ln>
                      <a:noFill/>
                    </a:ln>
                  </pic:spPr>
                </pic:pic>
              </a:graphicData>
            </a:graphic>
          </wp:inline>
        </w:drawing>
      </w:r>
    </w:p>
    <w:p w14:paraId="701BF5BB"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Either double-click the Docker Desktop icon, or right-click the icon to bring up a prompt and click on GO TO DASHBOARD.</w:t>
      </w:r>
    </w:p>
    <w:p w14:paraId="7BAEEEC8"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Once you’ve open Docker Desktop, the engine should automatically start running. </w:t>
      </w:r>
      <w:r>
        <w:rPr>
          <w:noProof/>
        </w:rPr>
        <w:drawing>
          <wp:inline distT="0" distB="0" distL="0" distR="0" wp14:anchorId="4D301F1C" wp14:editId="4A2663FE">
            <wp:extent cx="153035" cy="153035"/>
            <wp:effectExtent l="0" t="0" r="0" b="0"/>
            <wp:docPr id="19" name="Picture 19"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ue sta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14:paraId="010B6592"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DD6D38D" wp14:editId="757E9E9D">
            <wp:extent cx="4455795" cy="232029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5795" cy="2320290"/>
                    </a:xfrm>
                    <a:prstGeom prst="rect">
                      <a:avLst/>
                    </a:prstGeom>
                    <a:noFill/>
                    <a:ln>
                      <a:noFill/>
                    </a:ln>
                  </pic:spPr>
                </pic:pic>
              </a:graphicData>
            </a:graphic>
          </wp:inline>
        </w:drawing>
      </w:r>
    </w:p>
    <w:p w14:paraId="2D444FB5"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 xml:space="preserve">Once the </w:t>
      </w:r>
      <w:r>
        <w:rPr>
          <w:rStyle w:val="Strong"/>
          <w:i/>
          <w:iCs/>
        </w:rPr>
        <w:t>Docker Engine</w:t>
      </w:r>
      <w:r>
        <w:t xml:space="preserve"> has started, you should be at your </w:t>
      </w:r>
      <w:r>
        <w:rPr>
          <w:rStyle w:val="Strong"/>
          <w:i/>
          <w:iCs/>
        </w:rPr>
        <w:t>Docker Dashboard</w:t>
      </w:r>
      <w:r>
        <w:t xml:space="preserve">. It should look like this image below </w:t>
      </w:r>
      <w:r>
        <w:rPr>
          <w:noProof/>
        </w:rPr>
        <w:drawing>
          <wp:inline distT="0" distB="0" distL="0" distR="0" wp14:anchorId="1597D770" wp14:editId="7D309476">
            <wp:extent cx="153035" cy="153035"/>
            <wp:effectExtent l="0" t="0" r="0" b="0"/>
            <wp:docPr id="21" name="Picture 21"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ue sta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14:paraId="30B2990A"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noProof/>
        </w:rPr>
      </w:pPr>
      <w:r>
        <w:rPr>
          <w:rFonts w:eastAsia="Times New Roman"/>
          <w:noProof/>
        </w:rPr>
        <w:drawing>
          <wp:inline distT="0" distB="0" distL="0" distR="0" wp14:anchorId="4BBC7C96" wp14:editId="19045AF0">
            <wp:extent cx="5946140" cy="2278380"/>
            <wp:effectExtent l="0" t="0" r="0" b="7620"/>
            <wp:docPr id="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140" cy="2278380"/>
                    </a:xfrm>
                    <a:prstGeom prst="rect">
                      <a:avLst/>
                    </a:prstGeom>
                    <a:noFill/>
                    <a:ln>
                      <a:noFill/>
                    </a:ln>
                  </pic:spPr>
                </pic:pic>
              </a:graphicData>
            </a:graphic>
          </wp:inline>
        </w:drawing>
      </w:r>
    </w:p>
    <w:p w14:paraId="4EA5E225"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p w14:paraId="4CE18EE7"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Press The START Button under Actions to start your Docker Container</w:t>
      </w:r>
    </w:p>
    <w:p w14:paraId="043413D5"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572177DC" wp14:editId="3A00287C">
            <wp:extent cx="5946140" cy="2436495"/>
            <wp:effectExtent l="0" t="0" r="0" b="190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140" cy="2436495"/>
                    </a:xfrm>
                    <a:prstGeom prst="rect">
                      <a:avLst/>
                    </a:prstGeom>
                    <a:noFill/>
                    <a:ln>
                      <a:noFill/>
                    </a:ln>
                  </pic:spPr>
                </pic:pic>
              </a:graphicData>
            </a:graphic>
          </wp:inline>
        </w:drawing>
      </w:r>
    </w:p>
    <w:p w14:paraId="5CE972AC"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Style w:val="Strong"/>
        </w:rPr>
        <w:t>- Screenshot of Docker Engine running, and Docker Container running -</w:t>
      </w:r>
    </w:p>
    <w:p w14:paraId="02E11558" w14:textId="77777777" w:rsidR="00000000" w:rsidRDefault="00000000">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r>
        <w:rPr>
          <w:rStyle w:val="Strong"/>
          <w:rFonts w:eastAsia="Times New Roman"/>
          <w:b/>
          <w:bCs/>
        </w:rPr>
        <w:t>LOGIN TO JENKINS LOCALHOST</w:t>
      </w:r>
    </w:p>
    <w:p w14:paraId="0FFC70D1"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that we have Docker Engine and a Docker Container running simultaneously, we need to go to our Jenkins localhost, login and install some much needed plugins! </w:t>
      </w:r>
      <w:r>
        <w:rPr>
          <w:noProof/>
        </w:rPr>
        <w:drawing>
          <wp:inline distT="0" distB="0" distL="0" distR="0" wp14:anchorId="331DF6AA" wp14:editId="1F8C9487">
            <wp:extent cx="153035" cy="153035"/>
            <wp:effectExtent l="0" t="0" r="0" b="0"/>
            <wp:docPr id="24" name="Picture 24" descr="(big g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g gr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14:paraId="6280BCF8"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In order to do that, open up your favorite browser, and in the address bar type in </w:t>
      </w:r>
      <w:hyperlink r:id="rId35" w:history="1">
        <w:r>
          <w:rPr>
            <w:rStyle w:val="Hyperlink"/>
          </w:rPr>
          <w:t>http://localhost:8080</w:t>
        </w:r>
      </w:hyperlink>
    </w:p>
    <w:p w14:paraId="7FDE6C07"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6F2ABE6E" wp14:editId="3CF8FDE9">
            <wp:extent cx="4450715" cy="132080"/>
            <wp:effectExtent l="0" t="0" r="698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50715" cy="132080"/>
                    </a:xfrm>
                    <a:prstGeom prst="rect">
                      <a:avLst/>
                    </a:prstGeom>
                    <a:noFill/>
                    <a:ln>
                      <a:noFill/>
                    </a:ln>
                  </pic:spPr>
                </pic:pic>
              </a:graphicData>
            </a:graphic>
          </wp:inline>
        </w:drawing>
      </w:r>
    </w:p>
    <w:p w14:paraId="12E34500"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After you’ve typed in </w:t>
      </w:r>
      <w:hyperlink r:id="rId36" w:history="1">
        <w:r>
          <w:rPr>
            <w:rStyle w:val="Hyperlink"/>
          </w:rPr>
          <w:t>http://localhost:8080</w:t>
        </w:r>
      </w:hyperlink>
      <w:r>
        <w:t xml:space="preserve">, it should bring you to the glorious </w:t>
      </w:r>
      <w:r>
        <w:rPr>
          <w:rStyle w:val="Strong"/>
          <w:i/>
          <w:iCs/>
        </w:rPr>
        <w:t>Jenkins Sign In Page</w:t>
      </w:r>
    </w:p>
    <w:p w14:paraId="33DADF9A"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6C1DACFD" wp14:editId="4982504F">
            <wp:extent cx="4455795" cy="4048760"/>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5795" cy="4048760"/>
                    </a:xfrm>
                    <a:prstGeom prst="rect">
                      <a:avLst/>
                    </a:prstGeom>
                    <a:noFill/>
                    <a:ln>
                      <a:noFill/>
                    </a:ln>
                  </pic:spPr>
                </pic:pic>
              </a:graphicData>
            </a:graphic>
          </wp:inline>
        </w:drawing>
      </w:r>
    </w:p>
    <w:p w14:paraId="6EC0DF2C"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After you’ve signed in, it should bring you to the Jenkins Dashboard.</w:t>
      </w:r>
    </w:p>
    <w:p w14:paraId="783E9F14"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74FBDD8" wp14:editId="3932C476">
            <wp:extent cx="4450715" cy="1580515"/>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0715" cy="1580515"/>
                    </a:xfrm>
                    <a:prstGeom prst="rect">
                      <a:avLst/>
                    </a:prstGeom>
                    <a:noFill/>
                    <a:ln>
                      <a:noFill/>
                    </a:ln>
                  </pic:spPr>
                </pic:pic>
              </a:graphicData>
            </a:graphic>
          </wp:inline>
        </w:drawing>
      </w:r>
    </w:p>
    <w:p w14:paraId="1569CB76"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we need to configure</w:t>
      </w:r>
      <w:r>
        <w:rPr>
          <w:rStyle w:val="Strong"/>
          <w:i/>
          <w:iCs/>
        </w:rPr>
        <w:t xml:space="preserve"> AWS Credentials</w:t>
      </w:r>
      <w:r>
        <w:t xml:space="preserve"> into Docker. We’ll need to go to your AWS Account, go to IAM, Users, create a New User for Jenkins, and create new Access and Secret Access Keys.</w:t>
      </w:r>
    </w:p>
    <w:p w14:paraId="16AF37D3"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Go to AWS Management Console, and click on Sign In </w:t>
      </w:r>
      <w:r>
        <w:rPr>
          <w:noProof/>
        </w:rPr>
        <w:drawing>
          <wp:inline distT="0" distB="0" distL="0" distR="0" wp14:anchorId="6BA7B729" wp14:editId="1C2A8700">
            <wp:extent cx="153035" cy="153035"/>
            <wp:effectExtent l="0" t="0" r="0" b="0"/>
            <wp:docPr id="28" name="Picture 28"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ue sta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hyperlink r:id="rId40" w:history="1">
        <w:r>
          <w:rPr>
            <w:rStyle w:val="Hyperlink"/>
          </w:rPr>
          <w:t>https://aws.amazon.com/console/</w:t>
        </w:r>
      </w:hyperlink>
    </w:p>
    <w:p w14:paraId="5AFD57D7"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689BC14" wp14:editId="0D012422">
            <wp:extent cx="4455795" cy="22466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5795" cy="2246630"/>
                    </a:xfrm>
                    <a:prstGeom prst="rect">
                      <a:avLst/>
                    </a:prstGeom>
                    <a:noFill/>
                    <a:ln>
                      <a:noFill/>
                    </a:ln>
                  </pic:spPr>
                </pic:pic>
              </a:graphicData>
            </a:graphic>
          </wp:inline>
        </w:drawing>
      </w:r>
    </w:p>
    <w:p w14:paraId="441FCA2B"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on “Sign in using root user email“</w:t>
      </w:r>
    </w:p>
    <w:p w14:paraId="129B9F27"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7FD3F028" wp14:editId="00B13D80">
            <wp:extent cx="4455795" cy="221996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5795" cy="2219960"/>
                    </a:xfrm>
                    <a:prstGeom prst="rect">
                      <a:avLst/>
                    </a:prstGeom>
                    <a:noFill/>
                    <a:ln>
                      <a:noFill/>
                    </a:ln>
                  </pic:spPr>
                </pic:pic>
              </a:graphicData>
            </a:graphic>
          </wp:inline>
        </w:drawing>
      </w:r>
    </w:p>
    <w:p w14:paraId="7735523D"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Once you’ve signed in to AWS using your email address, password, and MFA Authentication number</w:t>
      </w:r>
      <w:r>
        <w:rPr>
          <w:rStyle w:val="Strong"/>
        </w:rPr>
        <w:t>!</w:t>
      </w:r>
      <w:r>
        <w:t>). It will bring you to the Console Homepage that looks like this!</w:t>
      </w:r>
    </w:p>
    <w:p w14:paraId="53A0DB68"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A90FA7E" wp14:editId="16E686F3">
            <wp:extent cx="4455795" cy="2167255"/>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5795" cy="2167255"/>
                    </a:xfrm>
                    <a:prstGeom prst="rect">
                      <a:avLst/>
                    </a:prstGeom>
                    <a:noFill/>
                    <a:ln>
                      <a:noFill/>
                    </a:ln>
                  </pic:spPr>
                </pic:pic>
              </a:graphicData>
            </a:graphic>
          </wp:inline>
        </w:drawing>
      </w:r>
    </w:p>
    <w:p w14:paraId="5D0DF853"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Either go to the Search bar up top and type in IAM, or click on under Recently visited.</w:t>
      </w:r>
    </w:p>
    <w:p w14:paraId="7BFC764B"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4D3C8B8" wp14:editId="6BC81205">
            <wp:extent cx="4450715" cy="2167255"/>
            <wp:effectExtent l="0" t="0" r="698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0715" cy="2167255"/>
                    </a:xfrm>
                    <a:prstGeom prst="rect">
                      <a:avLst/>
                    </a:prstGeom>
                    <a:noFill/>
                    <a:ln>
                      <a:noFill/>
                    </a:ln>
                  </pic:spPr>
                </pic:pic>
              </a:graphicData>
            </a:graphic>
          </wp:inline>
        </w:drawing>
      </w:r>
    </w:p>
    <w:p w14:paraId="1F531BE6"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on Users, under Access management.</w:t>
      </w:r>
    </w:p>
    <w:p w14:paraId="52621BBF"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756843D6" wp14:editId="3BFF4E45">
            <wp:extent cx="4455795" cy="217233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5795" cy="2172335"/>
                    </a:xfrm>
                    <a:prstGeom prst="rect">
                      <a:avLst/>
                    </a:prstGeom>
                    <a:noFill/>
                    <a:ln>
                      <a:noFill/>
                    </a:ln>
                  </pic:spPr>
                </pic:pic>
              </a:graphicData>
            </a:graphic>
          </wp:inline>
        </w:drawing>
      </w:r>
    </w:p>
    <w:p w14:paraId="18CF5C62"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on Create user.</w:t>
      </w:r>
    </w:p>
    <w:p w14:paraId="6617E7F4"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4C6A8BB3" wp14:editId="2E7E3BAD">
            <wp:extent cx="4455795" cy="21355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5795" cy="2135505"/>
                    </a:xfrm>
                    <a:prstGeom prst="rect">
                      <a:avLst/>
                    </a:prstGeom>
                    <a:noFill/>
                    <a:ln>
                      <a:noFill/>
                    </a:ln>
                  </pic:spPr>
                </pic:pic>
              </a:graphicData>
            </a:graphic>
          </wp:inline>
        </w:drawing>
      </w:r>
    </w:p>
    <w:p w14:paraId="3E2A5900"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Give your username a name you’ll never forget, make sure to not add any spaces unlike I did.</w:t>
      </w:r>
    </w:p>
    <w:p w14:paraId="79A53B46"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BC43A08" wp14:editId="71F32B1B">
            <wp:extent cx="4455795" cy="213550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5795" cy="2135505"/>
                    </a:xfrm>
                    <a:prstGeom prst="rect">
                      <a:avLst/>
                    </a:prstGeom>
                    <a:noFill/>
                    <a:ln>
                      <a:noFill/>
                    </a:ln>
                  </pic:spPr>
                </pic:pic>
              </a:graphicData>
            </a:graphic>
          </wp:inline>
        </w:drawing>
      </w:r>
    </w:p>
    <w:p w14:paraId="52DFEA4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Let’s add this new user to a group I’ve already created.</w:t>
      </w:r>
    </w:p>
    <w:p w14:paraId="732CB888"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18C9A1B9" wp14:editId="0A4DF3E0">
            <wp:extent cx="4455795" cy="2113915"/>
            <wp:effectExtent l="0" t="0" r="190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5795" cy="2113915"/>
                    </a:xfrm>
                    <a:prstGeom prst="rect">
                      <a:avLst/>
                    </a:prstGeom>
                    <a:noFill/>
                    <a:ln>
                      <a:noFill/>
                    </a:ln>
                  </pic:spPr>
                </pic:pic>
              </a:graphicData>
            </a:graphic>
          </wp:inline>
        </w:drawing>
      </w:r>
    </w:p>
    <w:p w14:paraId="15B01F76"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on Create user.</w:t>
      </w:r>
    </w:p>
    <w:p w14:paraId="20B3B4A1"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6B919EA8" wp14:editId="4C807B68">
            <wp:extent cx="4450715" cy="11049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0715" cy="1104900"/>
                    </a:xfrm>
                    <a:prstGeom prst="rect">
                      <a:avLst/>
                    </a:prstGeom>
                    <a:noFill/>
                    <a:ln>
                      <a:noFill/>
                    </a:ln>
                  </pic:spPr>
                </pic:pic>
              </a:graphicData>
            </a:graphic>
          </wp:inline>
        </w:drawing>
      </w:r>
    </w:p>
    <w:p w14:paraId="29255843"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on the user you’ve just created.</w:t>
      </w:r>
    </w:p>
    <w:p w14:paraId="18B7B8AA"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780B1FAB" wp14:editId="5DCAC99F">
            <wp:extent cx="4455795" cy="16383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5795" cy="1638300"/>
                    </a:xfrm>
                    <a:prstGeom prst="rect">
                      <a:avLst/>
                    </a:prstGeom>
                    <a:noFill/>
                    <a:ln>
                      <a:noFill/>
                    </a:ln>
                  </pic:spPr>
                </pic:pic>
              </a:graphicData>
            </a:graphic>
          </wp:inline>
        </w:drawing>
      </w:r>
    </w:p>
    <w:p w14:paraId="5B341FA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Click on Security credentials, we’ve got to give this user some </w:t>
      </w:r>
      <w:r>
        <w:rPr>
          <w:rStyle w:val="Strong"/>
          <w:i/>
          <w:iCs/>
        </w:rPr>
        <w:t>credentials</w:t>
      </w:r>
      <w:r>
        <w:t xml:space="preserve"> </w:t>
      </w:r>
    </w:p>
    <w:p w14:paraId="79B052D0"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47A5C52F" wp14:editId="0D096875">
            <wp:extent cx="4466590" cy="560070"/>
            <wp:effectExtent l="0" t="0" r="0" b="0"/>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6590" cy="560070"/>
                    </a:xfrm>
                    <a:prstGeom prst="rect">
                      <a:avLst/>
                    </a:prstGeom>
                    <a:noFill/>
                    <a:ln>
                      <a:noFill/>
                    </a:ln>
                  </pic:spPr>
                </pic:pic>
              </a:graphicData>
            </a:graphic>
          </wp:inline>
        </w:drawing>
      </w:r>
    </w:p>
    <w:p w14:paraId="7C65F862"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Scroll down on the next page and click on Create Access Key, and it will bring you to this next page.</w:t>
      </w:r>
    </w:p>
    <w:p w14:paraId="6EF6CD7F"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02E60EAD" wp14:editId="4ECDBAE5">
            <wp:extent cx="4455795" cy="2040255"/>
            <wp:effectExtent l="0" t="0" r="1905" b="0"/>
            <wp:docPr id="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5795" cy="2040255"/>
                    </a:xfrm>
                    <a:prstGeom prst="rect">
                      <a:avLst/>
                    </a:prstGeom>
                    <a:noFill/>
                    <a:ln>
                      <a:noFill/>
                    </a:ln>
                  </pic:spPr>
                </pic:pic>
              </a:graphicData>
            </a:graphic>
          </wp:inline>
        </w:drawing>
      </w:r>
    </w:p>
    <w:p w14:paraId="0D3671C2"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on Command Line Interface (CLI).</w:t>
      </w:r>
    </w:p>
    <w:p w14:paraId="7CB6D340"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4587B7F0" wp14:editId="02A84D61">
            <wp:extent cx="4455795" cy="1728470"/>
            <wp:effectExtent l="0" t="0" r="1905" b="5080"/>
            <wp:docPr id="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5795" cy="1728470"/>
                    </a:xfrm>
                    <a:prstGeom prst="rect">
                      <a:avLst/>
                    </a:prstGeom>
                    <a:noFill/>
                    <a:ln>
                      <a:noFill/>
                    </a:ln>
                  </pic:spPr>
                </pic:pic>
              </a:graphicData>
            </a:graphic>
          </wp:inline>
        </w:drawing>
      </w:r>
    </w:p>
    <w:p w14:paraId="0CD32BCC"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And choose, “I understand the above recommendation and want to proceed to create an access key.“, then click the Next button.</w:t>
      </w:r>
    </w:p>
    <w:p w14:paraId="1C43FA2B"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0DAD37E4" wp14:editId="4945DB67">
            <wp:extent cx="4455795" cy="1997710"/>
            <wp:effectExtent l="0" t="0" r="1905" b="2540"/>
            <wp:docPr id="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5795" cy="1997710"/>
                    </a:xfrm>
                    <a:prstGeom prst="rect">
                      <a:avLst/>
                    </a:prstGeom>
                    <a:noFill/>
                    <a:ln>
                      <a:noFill/>
                    </a:ln>
                  </pic:spPr>
                </pic:pic>
              </a:graphicData>
            </a:graphic>
          </wp:inline>
        </w:drawing>
      </w:r>
    </w:p>
    <w:p w14:paraId="76E0FAEA"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on create access key.</w:t>
      </w:r>
    </w:p>
    <w:p w14:paraId="3006E529"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17FEEA64" wp14:editId="2972CE5A">
            <wp:extent cx="4455795" cy="2040255"/>
            <wp:effectExtent l="0" t="0" r="1905" b="0"/>
            <wp:docPr id="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5795" cy="2040255"/>
                    </a:xfrm>
                    <a:prstGeom prst="rect">
                      <a:avLst/>
                    </a:prstGeom>
                    <a:noFill/>
                    <a:ln>
                      <a:noFill/>
                    </a:ln>
                  </pic:spPr>
                </pic:pic>
              </a:graphicData>
            </a:graphic>
          </wp:inline>
        </w:drawing>
      </w:r>
    </w:p>
    <w:p w14:paraId="13921D01"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new Access key and Secret access key will be created. Store your Access key and Secret Access Key in your Notepad on your PC, and never delete it!</w:t>
      </w:r>
    </w:p>
    <w:p w14:paraId="676F714C" w14:textId="77777777" w:rsidR="00000000" w:rsidRDefault="00000000">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r>
        <w:rPr>
          <w:rStyle w:val="Strong"/>
          <w:rFonts w:eastAsia="Times New Roman"/>
          <w:b/>
          <w:bCs/>
        </w:rPr>
        <w:t>INSERTING AWS CREDENTIALS INTO JENKINS LOCALHOST</w:t>
      </w:r>
    </w:p>
    <w:p w14:paraId="395A6AD1"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p w14:paraId="5CC0B794"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we’re going to add these AWS Credentials into our Jenkins localhost. Go back to your Jenkins Dashboard, and click on Manage Jenkins.</w:t>
      </w:r>
    </w:p>
    <w:p w14:paraId="684F98EE"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4632C3C" wp14:editId="5BA4D5F5">
            <wp:extent cx="3435350" cy="2891155"/>
            <wp:effectExtent l="0" t="0" r="0" b="4445"/>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5350" cy="2891155"/>
                    </a:xfrm>
                    <a:prstGeom prst="rect">
                      <a:avLst/>
                    </a:prstGeom>
                    <a:noFill/>
                    <a:ln>
                      <a:noFill/>
                    </a:ln>
                  </pic:spPr>
                </pic:pic>
              </a:graphicData>
            </a:graphic>
          </wp:inline>
        </w:drawing>
      </w:r>
    </w:p>
    <w:p w14:paraId="50AADF71"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Under Security, click on Credentials.</w:t>
      </w:r>
    </w:p>
    <w:p w14:paraId="464ACAFE"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5DB101E0" wp14:editId="6AA1E176">
            <wp:extent cx="4450715" cy="2040255"/>
            <wp:effectExtent l="0" t="0" r="6985"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0715" cy="2040255"/>
                    </a:xfrm>
                    <a:prstGeom prst="rect">
                      <a:avLst/>
                    </a:prstGeom>
                    <a:noFill/>
                    <a:ln>
                      <a:noFill/>
                    </a:ln>
                  </pic:spPr>
                </pic:pic>
              </a:graphicData>
            </a:graphic>
          </wp:inline>
        </w:drawing>
      </w:r>
    </w:p>
    <w:p w14:paraId="3E5A3D0D"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After you click on Credentials, under Domain, we’re going to hover over (global) and click on the drop down arrow, and select Add credentials.</w:t>
      </w:r>
    </w:p>
    <w:p w14:paraId="26E50034"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5F536C11" wp14:editId="35655F65">
            <wp:extent cx="4455795" cy="787400"/>
            <wp:effectExtent l="0" t="0" r="1905"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55795" cy="787400"/>
                    </a:xfrm>
                    <a:prstGeom prst="rect">
                      <a:avLst/>
                    </a:prstGeom>
                    <a:noFill/>
                    <a:ln>
                      <a:noFill/>
                    </a:ln>
                  </pic:spPr>
                </pic:pic>
              </a:graphicData>
            </a:graphic>
          </wp:inline>
        </w:drawing>
      </w:r>
    </w:p>
    <w:p w14:paraId="3A45949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Under Kind, change “Username with password“ to AWS Credentials.</w:t>
      </w:r>
    </w:p>
    <w:p w14:paraId="1A63676A"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408BB102" wp14:editId="4A1267F4">
            <wp:extent cx="4455795" cy="2135505"/>
            <wp:effectExtent l="0" t="0" r="190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5795" cy="2135505"/>
                    </a:xfrm>
                    <a:prstGeom prst="rect">
                      <a:avLst/>
                    </a:prstGeom>
                    <a:noFill/>
                    <a:ln>
                      <a:noFill/>
                    </a:ln>
                  </pic:spPr>
                </pic:pic>
              </a:graphicData>
            </a:graphic>
          </wp:inline>
        </w:drawing>
      </w:r>
    </w:p>
    <w:p w14:paraId="72830434"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In the ID field, you’re going to create a random ID, insert your AWS Access Key &amp; Secret Access Key ID, and click the Create button. </w:t>
      </w:r>
      <w:r>
        <w:rPr>
          <w:rStyle w:val="Strong"/>
        </w:rPr>
        <w:t>Write down this random ID…you’re gonna need it later!</w:t>
      </w:r>
    </w:p>
    <w:p w14:paraId="27452FA9"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F2AC765" wp14:editId="673039AB">
            <wp:extent cx="4455795" cy="2219960"/>
            <wp:effectExtent l="0" t="0" r="1905" b="8890"/>
            <wp:docPr id="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5795" cy="2219960"/>
                    </a:xfrm>
                    <a:prstGeom prst="rect">
                      <a:avLst/>
                    </a:prstGeom>
                    <a:noFill/>
                    <a:ln>
                      <a:noFill/>
                    </a:ln>
                  </pic:spPr>
                </pic:pic>
              </a:graphicData>
            </a:graphic>
          </wp:inline>
        </w:drawing>
      </w:r>
    </w:p>
    <w:p w14:paraId="2442281C" w14:textId="77777777" w:rsidR="00000000" w:rsidRDefault="00000000">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rPr>
      </w:pPr>
      <w:r>
        <w:rPr>
          <w:rStyle w:val="Strong"/>
          <w:rFonts w:eastAsia="Times New Roman"/>
          <w:b/>
          <w:bCs/>
        </w:rPr>
        <w:t>INSTALLING PLUGINS TO JENKINS</w:t>
      </w:r>
    </w:p>
    <w:p w14:paraId="1909791D"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We need to install some plugins to Jenkins localhost to make this project work.</w:t>
      </w:r>
    </w:p>
    <w:p w14:paraId="1B781731"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Here is the list of plugins to install:</w:t>
      </w:r>
    </w:p>
    <w:p w14:paraId="691E7B7B" w14:textId="77777777" w:rsidR="00000000" w:rsidRDefault="00000000">
      <w:pPr>
        <w:pStyle w:val="NormalWeb"/>
        <w:numPr>
          <w:ilvl w:val="0"/>
          <w:numId w:val="4"/>
        </w:numPr>
      </w:pPr>
      <w:r>
        <w:t>AWS</w:t>
      </w:r>
    </w:p>
    <w:p w14:paraId="5173FEDD" w14:textId="77777777" w:rsidR="00000000" w:rsidRDefault="00000000">
      <w:pPr>
        <w:pStyle w:val="NormalWeb"/>
        <w:numPr>
          <w:ilvl w:val="0"/>
          <w:numId w:val="4"/>
        </w:numPr>
      </w:pPr>
      <w:r>
        <w:t>AWS Credentials</w:t>
      </w:r>
    </w:p>
    <w:p w14:paraId="6A0554AD" w14:textId="77777777" w:rsidR="00000000" w:rsidRDefault="00000000">
      <w:pPr>
        <w:pStyle w:val="NormalWeb"/>
        <w:numPr>
          <w:ilvl w:val="0"/>
          <w:numId w:val="4"/>
        </w:numPr>
      </w:pPr>
      <w:r>
        <w:t>Pipeline</w:t>
      </w:r>
    </w:p>
    <w:p w14:paraId="698E5C5E" w14:textId="77777777" w:rsidR="00000000" w:rsidRDefault="00000000">
      <w:pPr>
        <w:pStyle w:val="NormalWeb"/>
        <w:numPr>
          <w:ilvl w:val="0"/>
          <w:numId w:val="4"/>
        </w:numPr>
      </w:pPr>
      <w:r>
        <w:t>Amazon EC2</w:t>
      </w:r>
    </w:p>
    <w:p w14:paraId="157A7517" w14:textId="77777777" w:rsidR="00000000" w:rsidRDefault="00000000">
      <w:pPr>
        <w:pStyle w:val="NormalWeb"/>
        <w:numPr>
          <w:ilvl w:val="0"/>
          <w:numId w:val="4"/>
        </w:numPr>
      </w:pPr>
      <w:r>
        <w:t>Amazon Elastic Container Service</w:t>
      </w:r>
    </w:p>
    <w:p w14:paraId="15EABF43" w14:textId="77777777" w:rsidR="00000000" w:rsidRDefault="00000000">
      <w:pPr>
        <w:pStyle w:val="NormalWeb"/>
        <w:numPr>
          <w:ilvl w:val="0"/>
          <w:numId w:val="4"/>
        </w:numPr>
      </w:pPr>
      <w:r>
        <w:t>AWS Code Deploy</w:t>
      </w:r>
    </w:p>
    <w:p w14:paraId="69B820E3" w14:textId="77777777" w:rsidR="00000000" w:rsidRDefault="00000000">
      <w:pPr>
        <w:pStyle w:val="NormalWeb"/>
        <w:numPr>
          <w:ilvl w:val="0"/>
          <w:numId w:val="4"/>
        </w:numPr>
      </w:pPr>
      <w:r>
        <w:t>AWS Lambda</w:t>
      </w:r>
    </w:p>
    <w:p w14:paraId="57D2A378" w14:textId="77777777" w:rsidR="00000000" w:rsidRDefault="00000000">
      <w:pPr>
        <w:pStyle w:val="NormalWeb"/>
        <w:numPr>
          <w:ilvl w:val="0"/>
          <w:numId w:val="4"/>
        </w:numPr>
      </w:pPr>
      <w:r>
        <w:t>AWS S3 Bucket Credentials</w:t>
      </w:r>
    </w:p>
    <w:p w14:paraId="46D607DD" w14:textId="77777777" w:rsidR="00000000" w:rsidRDefault="00000000">
      <w:pPr>
        <w:pStyle w:val="NormalWeb"/>
        <w:numPr>
          <w:ilvl w:val="0"/>
          <w:numId w:val="4"/>
        </w:numPr>
      </w:pPr>
      <w:r>
        <w:t>AWS CodeBuild</w:t>
      </w:r>
    </w:p>
    <w:p w14:paraId="1BF877E3" w14:textId="77777777" w:rsidR="00000000" w:rsidRDefault="00000000">
      <w:pPr>
        <w:pStyle w:val="NormalWeb"/>
        <w:numPr>
          <w:ilvl w:val="0"/>
          <w:numId w:val="4"/>
        </w:numPr>
      </w:pPr>
      <w:r>
        <w:t>AWS CodePipeline</w:t>
      </w:r>
    </w:p>
    <w:p w14:paraId="261C07B3" w14:textId="77777777" w:rsidR="00000000" w:rsidRDefault="00000000">
      <w:pPr>
        <w:pStyle w:val="NormalWeb"/>
        <w:numPr>
          <w:ilvl w:val="0"/>
          <w:numId w:val="4"/>
        </w:numPr>
      </w:pPr>
      <w:r>
        <w:t>AWS Secrets Manager Secret Source</w:t>
      </w:r>
    </w:p>
    <w:p w14:paraId="1C601567" w14:textId="77777777" w:rsidR="00000000" w:rsidRDefault="00000000">
      <w:pPr>
        <w:pStyle w:val="NormalWeb"/>
        <w:numPr>
          <w:ilvl w:val="0"/>
          <w:numId w:val="4"/>
        </w:numPr>
      </w:pPr>
      <w:r>
        <w:t>Configuration as Code</w:t>
      </w:r>
    </w:p>
    <w:p w14:paraId="2D21CCD0" w14:textId="77777777" w:rsidR="00000000" w:rsidRDefault="00000000">
      <w:pPr>
        <w:pStyle w:val="NormalWeb"/>
        <w:numPr>
          <w:ilvl w:val="0"/>
          <w:numId w:val="4"/>
        </w:numPr>
      </w:pPr>
      <w:r>
        <w:t>CloudFormation</w:t>
      </w:r>
    </w:p>
    <w:p w14:paraId="04BB0A7A" w14:textId="77777777" w:rsidR="00000000" w:rsidRDefault="00000000">
      <w:pPr>
        <w:pStyle w:val="NormalWeb"/>
        <w:numPr>
          <w:ilvl w:val="0"/>
          <w:numId w:val="4"/>
        </w:numPr>
      </w:pPr>
      <w:r>
        <w:t>AWS SAM</w:t>
      </w:r>
    </w:p>
    <w:p w14:paraId="168DA5AB" w14:textId="77777777" w:rsidR="00000000" w:rsidRDefault="00000000">
      <w:pPr>
        <w:pStyle w:val="NormalWeb"/>
        <w:numPr>
          <w:ilvl w:val="0"/>
          <w:numId w:val="4"/>
        </w:numPr>
      </w:pPr>
      <w:r>
        <w:t>Terraform</w:t>
      </w:r>
    </w:p>
    <w:p w14:paraId="53193F33" w14:textId="77777777" w:rsidR="00000000" w:rsidRDefault="00000000">
      <w:pPr>
        <w:pStyle w:val="NormalWeb"/>
        <w:numPr>
          <w:ilvl w:val="0"/>
          <w:numId w:val="4"/>
        </w:numPr>
      </w:pPr>
      <w:r>
        <w:t>Google</w:t>
      </w:r>
    </w:p>
    <w:p w14:paraId="0A9A7C92" w14:textId="77777777" w:rsidR="00000000" w:rsidRDefault="00000000">
      <w:pPr>
        <w:pStyle w:val="NormalWeb"/>
        <w:numPr>
          <w:ilvl w:val="0"/>
          <w:numId w:val="4"/>
        </w:numPr>
      </w:pPr>
      <w:r>
        <w:t>Kubernetes</w:t>
      </w:r>
    </w:p>
    <w:p w14:paraId="63A995E0" w14:textId="77777777" w:rsidR="00000000" w:rsidRDefault="00000000">
      <w:pPr>
        <w:pStyle w:val="NormalWeb"/>
        <w:numPr>
          <w:ilvl w:val="0"/>
          <w:numId w:val="4"/>
        </w:numPr>
      </w:pPr>
      <w:r>
        <w:t>Google Cloud Storage</w:t>
      </w:r>
    </w:p>
    <w:p w14:paraId="7BE78BFC" w14:textId="77777777" w:rsidR="00000000" w:rsidRDefault="00000000">
      <w:pPr>
        <w:pStyle w:val="NormalWeb"/>
        <w:numPr>
          <w:ilvl w:val="0"/>
          <w:numId w:val="4"/>
        </w:numPr>
      </w:pPr>
      <w:r>
        <w:t>Google Cloud SDK</w:t>
      </w:r>
    </w:p>
    <w:p w14:paraId="7CF24C09" w14:textId="77777777" w:rsidR="00000000" w:rsidRDefault="00000000">
      <w:pPr>
        <w:pStyle w:val="NormalWeb"/>
        <w:numPr>
          <w:ilvl w:val="0"/>
          <w:numId w:val="4"/>
        </w:numPr>
      </w:pPr>
      <w:r>
        <w:t>Pipeline</w:t>
      </w:r>
    </w:p>
    <w:p w14:paraId="765C0175" w14:textId="77777777" w:rsidR="00000000" w:rsidRDefault="00000000">
      <w:pPr>
        <w:pStyle w:val="NormalWeb"/>
        <w:numPr>
          <w:ilvl w:val="0"/>
          <w:numId w:val="4"/>
        </w:numPr>
      </w:pPr>
      <w:r>
        <w:t>Snyk</w:t>
      </w:r>
    </w:p>
    <w:p w14:paraId="42B0E003" w14:textId="77777777" w:rsidR="00000000" w:rsidRDefault="00000000">
      <w:pPr>
        <w:pStyle w:val="NormalWeb"/>
        <w:numPr>
          <w:ilvl w:val="0"/>
          <w:numId w:val="4"/>
        </w:numPr>
      </w:pPr>
      <w:r>
        <w:t>SonarQube Scanner</w:t>
      </w:r>
    </w:p>
    <w:p w14:paraId="168EAC55" w14:textId="77777777" w:rsidR="00000000" w:rsidRDefault="00000000">
      <w:pPr>
        <w:pStyle w:val="NormalWeb"/>
        <w:numPr>
          <w:ilvl w:val="0"/>
          <w:numId w:val="4"/>
        </w:numPr>
      </w:pPr>
      <w:r>
        <w:t>Aqua - all 3</w:t>
      </w:r>
    </w:p>
    <w:p w14:paraId="7A75F92A" w14:textId="77777777" w:rsidR="00000000" w:rsidRDefault="00000000">
      <w:pPr>
        <w:pStyle w:val="NormalWeb"/>
        <w:numPr>
          <w:ilvl w:val="0"/>
          <w:numId w:val="4"/>
        </w:numPr>
      </w:pPr>
      <w:r>
        <w:t>GitHub</w:t>
      </w:r>
    </w:p>
    <w:p w14:paraId="1AE4BA9E" w14:textId="77777777" w:rsidR="00000000" w:rsidRDefault="00000000">
      <w:pPr>
        <w:pStyle w:val="NormalWeb"/>
        <w:numPr>
          <w:ilvl w:val="0"/>
          <w:numId w:val="4"/>
        </w:numPr>
      </w:pPr>
      <w:r>
        <w:t>GitHub Integration</w:t>
      </w:r>
    </w:p>
    <w:p w14:paraId="53D80AB3" w14:textId="77777777" w:rsidR="00000000" w:rsidRDefault="00000000">
      <w:pPr>
        <w:pStyle w:val="NormalWeb"/>
        <w:numPr>
          <w:ilvl w:val="0"/>
          <w:numId w:val="4"/>
        </w:numPr>
      </w:pPr>
      <w:r>
        <w:t>GitHub Authentication</w:t>
      </w:r>
    </w:p>
    <w:p w14:paraId="221F63EC" w14:textId="77777777" w:rsidR="00000000" w:rsidRDefault="00000000">
      <w:pPr>
        <w:pStyle w:val="NormalWeb"/>
        <w:numPr>
          <w:ilvl w:val="0"/>
          <w:numId w:val="4"/>
        </w:numPr>
      </w:pPr>
      <w:r>
        <w:t>Pipeline GitHub</w:t>
      </w:r>
    </w:p>
    <w:p w14:paraId="294927FB" w14:textId="77777777" w:rsidR="00000000" w:rsidRDefault="00000000">
      <w:pPr>
        <w:pStyle w:val="NormalWeb"/>
        <w:numPr>
          <w:ilvl w:val="0"/>
          <w:numId w:val="4"/>
        </w:numPr>
      </w:pPr>
      <w:r>
        <w:t>Pipeline GitHub Notify Step</w:t>
      </w:r>
    </w:p>
    <w:p w14:paraId="768F9A74"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40213601" wp14:editId="552198E2">
            <wp:extent cx="3456940" cy="2907030"/>
            <wp:effectExtent l="0" t="0" r="0" b="7620"/>
            <wp:docPr id="4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6940" cy="2907030"/>
                    </a:xfrm>
                    <a:prstGeom prst="rect">
                      <a:avLst/>
                    </a:prstGeom>
                    <a:noFill/>
                    <a:ln>
                      <a:noFill/>
                    </a:ln>
                  </pic:spPr>
                </pic:pic>
              </a:graphicData>
            </a:graphic>
          </wp:inline>
        </w:drawing>
      </w:r>
    </w:p>
    <w:p w14:paraId="7E253EE9" w14:textId="77777777" w:rsidR="00000000" w:rsidRDefault="00000000">
      <w:pPr>
        <w:pStyle w:val="NormalWeb"/>
        <w:numPr>
          <w:ilvl w:val="0"/>
          <w:numId w:val="6"/>
        </w:numPr>
      </w:pPr>
      <w:r>
        <w:t xml:space="preserve">Go to the dashboard in your Jenkins, and click on </w:t>
      </w:r>
      <w:r>
        <w:rPr>
          <w:rStyle w:val="Strong"/>
        </w:rPr>
        <w:t>Manage Jenkins</w:t>
      </w:r>
      <w:r>
        <w:t>.</w:t>
      </w:r>
    </w:p>
    <w:p w14:paraId="75EB6AB3"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04F2EBC0" wp14:editId="764AC976">
            <wp:extent cx="4455795" cy="925195"/>
            <wp:effectExtent l="0" t="0" r="1905" b="8255"/>
            <wp:docPr id="5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5795" cy="925195"/>
                    </a:xfrm>
                    <a:prstGeom prst="rect">
                      <a:avLst/>
                    </a:prstGeom>
                    <a:noFill/>
                    <a:ln>
                      <a:noFill/>
                    </a:ln>
                  </pic:spPr>
                </pic:pic>
              </a:graphicData>
            </a:graphic>
          </wp:inline>
        </w:drawing>
      </w:r>
    </w:p>
    <w:p w14:paraId="6369512F" w14:textId="77777777" w:rsidR="00000000" w:rsidRDefault="00000000">
      <w:pPr>
        <w:pStyle w:val="NormalWeb"/>
        <w:numPr>
          <w:ilvl w:val="0"/>
          <w:numId w:val="8"/>
        </w:numPr>
      </w:pPr>
      <w:r>
        <w:t xml:space="preserve">Click on </w:t>
      </w:r>
      <w:r>
        <w:rPr>
          <w:rStyle w:val="Strong"/>
        </w:rPr>
        <w:t>Clouds</w:t>
      </w:r>
      <w:r>
        <w:t>, under System Configuration.</w:t>
      </w:r>
    </w:p>
    <w:p w14:paraId="5A5C512A"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E1FB439" wp14:editId="1151A808">
            <wp:extent cx="4455795" cy="2357120"/>
            <wp:effectExtent l="0" t="0" r="1905" b="5080"/>
            <wp:docPr id="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5795" cy="2357120"/>
                    </a:xfrm>
                    <a:prstGeom prst="rect">
                      <a:avLst/>
                    </a:prstGeom>
                    <a:noFill/>
                    <a:ln>
                      <a:noFill/>
                    </a:ln>
                  </pic:spPr>
                </pic:pic>
              </a:graphicData>
            </a:graphic>
          </wp:inline>
        </w:drawing>
      </w:r>
    </w:p>
    <w:p w14:paraId="22A290FA" w14:textId="77777777" w:rsidR="00000000" w:rsidRDefault="00000000">
      <w:pPr>
        <w:pStyle w:val="NormalWeb"/>
        <w:numPr>
          <w:ilvl w:val="0"/>
          <w:numId w:val="10"/>
        </w:numPr>
      </w:pPr>
      <w:r>
        <w:t xml:space="preserve">Under Clouds, click on </w:t>
      </w:r>
      <w:r>
        <w:rPr>
          <w:rStyle w:val="Strong"/>
        </w:rPr>
        <w:t>Install a plugin</w:t>
      </w:r>
    </w:p>
    <w:p w14:paraId="51A07CB1"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page shows a list of all plugins to add to your Jenkins localhost, type in the name of each plugin and install each one.</w:t>
      </w:r>
    </w:p>
    <w:p w14:paraId="14DC8325"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04A7ECAA" wp14:editId="392EDA40">
            <wp:extent cx="4450715" cy="1818005"/>
            <wp:effectExtent l="0" t="0" r="6985" b="0"/>
            <wp:docPr id="5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0715" cy="1818005"/>
                    </a:xfrm>
                    <a:prstGeom prst="rect">
                      <a:avLst/>
                    </a:prstGeom>
                    <a:noFill/>
                    <a:ln>
                      <a:noFill/>
                    </a:ln>
                  </pic:spPr>
                </pic:pic>
              </a:graphicData>
            </a:graphic>
          </wp:inline>
        </w:drawing>
      </w:r>
    </w:p>
    <w:p w14:paraId="6A9FEB0B"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Once you’re done adding all the plugins to the Jenkins localhost.</w:t>
      </w:r>
    </w:p>
    <w:p w14:paraId="14090593"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that we’ve configured our AWS Credentials into Jenkins and we’ve installed the necessary plugins, go back to your Jenkins Dashboard and select New Item.</w:t>
      </w:r>
    </w:p>
    <w:p w14:paraId="3927A68E"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55778E55" wp14:editId="669C3ED9">
            <wp:extent cx="2479040" cy="4487545"/>
            <wp:effectExtent l="0" t="0" r="0" b="8255"/>
            <wp:docPr id="5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79040" cy="4487545"/>
                    </a:xfrm>
                    <a:prstGeom prst="rect">
                      <a:avLst/>
                    </a:prstGeom>
                    <a:noFill/>
                    <a:ln>
                      <a:noFill/>
                    </a:ln>
                  </pic:spPr>
                </pic:pic>
              </a:graphicData>
            </a:graphic>
          </wp:inline>
        </w:drawing>
      </w:r>
    </w:p>
    <w:p w14:paraId="412D5A5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 a Item Name, select Create Pipeline, and click OK at the bottom of the page.</w:t>
      </w:r>
    </w:p>
    <w:p w14:paraId="03F0BE9D"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13240139" wp14:editId="674F9AE2">
            <wp:extent cx="4455795" cy="3900805"/>
            <wp:effectExtent l="0" t="0" r="1905" b="4445"/>
            <wp:docPr id="5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5795" cy="3900805"/>
                    </a:xfrm>
                    <a:prstGeom prst="rect">
                      <a:avLst/>
                    </a:prstGeom>
                    <a:noFill/>
                    <a:ln>
                      <a:noFill/>
                    </a:ln>
                  </pic:spPr>
                </pic:pic>
              </a:graphicData>
            </a:graphic>
          </wp:inline>
        </w:drawing>
      </w:r>
    </w:p>
    <w:p w14:paraId="45CD472E"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I’ve created an Item named 'whatever', it should bring you to a page like this. </w:t>
      </w:r>
      <w:r>
        <w:rPr>
          <w:noProof/>
        </w:rPr>
        <w:drawing>
          <wp:inline distT="0" distB="0" distL="0" distR="0" wp14:anchorId="73F5AC43" wp14:editId="32DE7037">
            <wp:extent cx="153035" cy="153035"/>
            <wp:effectExtent l="0" t="0" r="0" b="0"/>
            <wp:docPr id="55" name="Picture 57"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lue sta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14:paraId="6F3087C0"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1A83BAC9" wp14:editId="4AA16B77">
            <wp:extent cx="4455795" cy="2103755"/>
            <wp:effectExtent l="0" t="0" r="1905" b="0"/>
            <wp:docPr id="5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5795" cy="2103755"/>
                    </a:xfrm>
                    <a:prstGeom prst="rect">
                      <a:avLst/>
                    </a:prstGeom>
                    <a:noFill/>
                    <a:ln>
                      <a:noFill/>
                    </a:ln>
                  </pic:spPr>
                </pic:pic>
              </a:graphicData>
            </a:graphic>
          </wp:inline>
        </w:drawing>
      </w:r>
    </w:p>
    <w:p w14:paraId="33D4BB00"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we have to configure this Item, which is our Pipeline. So that we can run our terraform code stored in our GitHub repository. </w:t>
      </w:r>
      <w:r>
        <w:rPr>
          <w:rStyle w:val="Strong"/>
        </w:rPr>
        <w:t>You do still have that link, right?</w:t>
      </w:r>
      <w:r>
        <w:t xml:space="preserve"> </w:t>
      </w:r>
      <w:r>
        <w:rPr>
          <w:noProof/>
        </w:rPr>
        <w:drawing>
          <wp:inline distT="0" distB="0" distL="0" distR="0" wp14:anchorId="2DA481C8" wp14:editId="1B13AF6C">
            <wp:extent cx="153035" cy="153035"/>
            <wp:effectExtent l="0" t="0" r="0" b="0"/>
            <wp:docPr id="57" name="Picture 59"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lue sta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r>
        <w:t>If so, click on the configure button.</w:t>
      </w:r>
    </w:p>
    <w:p w14:paraId="0316B85C"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5D3D8CF0" wp14:editId="1D54B0B3">
            <wp:extent cx="4455795" cy="1791970"/>
            <wp:effectExtent l="0" t="0" r="1905" b="0"/>
            <wp:docPr id="5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55795" cy="1791970"/>
                    </a:xfrm>
                    <a:prstGeom prst="rect">
                      <a:avLst/>
                    </a:prstGeom>
                    <a:noFill/>
                    <a:ln>
                      <a:noFill/>
                    </a:ln>
                  </pic:spPr>
                </pic:pic>
              </a:graphicData>
            </a:graphic>
          </wp:inline>
        </w:drawing>
      </w:r>
    </w:p>
    <w:p w14:paraId="19AB4E3B"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Scroll down this page until you see Pipeline, change the Definition from “Pipeline script“ to “Pipeline script from SCM“, but don’t SAVE just yet!</w:t>
      </w:r>
    </w:p>
    <w:p w14:paraId="5BE4F8BD"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550B90E0" wp14:editId="37C1D703">
            <wp:extent cx="4455795" cy="2357120"/>
            <wp:effectExtent l="0" t="0" r="1905" b="5080"/>
            <wp:docPr id="5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55795" cy="2357120"/>
                    </a:xfrm>
                    <a:prstGeom prst="rect">
                      <a:avLst/>
                    </a:prstGeom>
                    <a:noFill/>
                    <a:ln>
                      <a:noFill/>
                    </a:ln>
                  </pic:spPr>
                </pic:pic>
              </a:graphicData>
            </a:graphic>
          </wp:inline>
        </w:drawing>
      </w:r>
    </w:p>
    <w:p w14:paraId="7A274A31"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Under SCM, change “None“ to “Git“.</w:t>
      </w:r>
    </w:p>
    <w:p w14:paraId="50562A58"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2626EAD" wp14:editId="353C9B7F">
            <wp:extent cx="4455795" cy="1712595"/>
            <wp:effectExtent l="0" t="0" r="1905" b="1905"/>
            <wp:docPr id="6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5795" cy="1712595"/>
                    </a:xfrm>
                    <a:prstGeom prst="rect">
                      <a:avLst/>
                    </a:prstGeom>
                    <a:noFill/>
                    <a:ln>
                      <a:noFill/>
                    </a:ln>
                  </pic:spPr>
                </pic:pic>
              </a:graphicData>
            </a:graphic>
          </wp:inline>
        </w:drawing>
      </w:r>
    </w:p>
    <w:p w14:paraId="14A34538"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Scroll down, under Repositories. Insert that GitHub repository from the top of this tutorial page into the Repository URL. Under Branch Specifier, change master to */master to */main. Scroll down to the bottom, and click on Save.</w:t>
      </w:r>
    </w:p>
    <w:p w14:paraId="56A32140"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712616E6" wp14:editId="5D49657F">
            <wp:extent cx="4450715" cy="2103755"/>
            <wp:effectExtent l="0" t="0" r="6985" b="0"/>
            <wp:docPr id="6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50715" cy="2103755"/>
                    </a:xfrm>
                    <a:prstGeom prst="rect">
                      <a:avLst/>
                    </a:prstGeom>
                    <a:noFill/>
                    <a:ln>
                      <a:noFill/>
                    </a:ln>
                  </pic:spPr>
                </pic:pic>
              </a:graphicData>
            </a:graphic>
          </wp:inline>
        </w:drawing>
      </w:r>
    </w:p>
    <w:p w14:paraId="4B3F7F06"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Go to that GitHub Repository, fork it to your repositories. Then click on Jenkinsfile. We have to make some edits in that file for this Terraform deployment to work in Jenkins.</w:t>
      </w:r>
    </w:p>
    <w:p w14:paraId="5DF8DCCC"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63C7A15C" wp14:editId="7C8639A9">
            <wp:extent cx="4455795" cy="2891155"/>
            <wp:effectExtent l="0" t="0" r="1905" b="4445"/>
            <wp:docPr id="6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5795" cy="2891155"/>
                    </a:xfrm>
                    <a:prstGeom prst="rect">
                      <a:avLst/>
                    </a:prstGeom>
                    <a:noFill/>
                    <a:ln>
                      <a:noFill/>
                    </a:ln>
                  </pic:spPr>
                </pic:pic>
              </a:graphicData>
            </a:graphic>
          </wp:inline>
        </w:drawing>
      </w:r>
    </w:p>
    <w:p w14:paraId="2F3B7339"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Once you’ve selected the Jenkinsfile, click on the Pencil icon to edit the file.</w:t>
      </w:r>
    </w:p>
    <w:p w14:paraId="16C027E1"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445EF02C" wp14:editId="71E33B43">
            <wp:extent cx="4455795" cy="861695"/>
            <wp:effectExtent l="0" t="0" r="1905" b="0"/>
            <wp:docPr id="6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55795" cy="861695"/>
                    </a:xfrm>
                    <a:prstGeom prst="rect">
                      <a:avLst/>
                    </a:prstGeom>
                    <a:noFill/>
                    <a:ln>
                      <a:noFill/>
                    </a:ln>
                  </pic:spPr>
                </pic:pic>
              </a:graphicData>
            </a:graphic>
          </wp:inline>
        </w:drawing>
      </w:r>
    </w:p>
    <w:p w14:paraId="64C691DE"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We’re going to edit Lines 11, 36, and 51 with our credentialsID we created in the Jenkins credentials, </w:t>
      </w:r>
      <w:r>
        <w:rPr>
          <w:u w:val="single"/>
        </w:rPr>
        <w:t>remember</w:t>
      </w:r>
      <w:r>
        <w:t>??? Also, Line 22 should point to the main branch in GitHub.</w:t>
      </w:r>
    </w:p>
    <w:p w14:paraId="30D6D528" w14:textId="77777777" w:rsidR="00000000" w:rsidRDefault="00000000">
      <w:pPr>
        <w:pStyle w:val="HTMLPreformatted"/>
        <w:divId w:val="958292834"/>
      </w:pPr>
      <w:r>
        <w:t>pipeline {</w:t>
      </w:r>
    </w:p>
    <w:p w14:paraId="3CBC1B66" w14:textId="77777777" w:rsidR="00000000" w:rsidRDefault="00000000">
      <w:pPr>
        <w:pStyle w:val="HTMLPreformatted"/>
        <w:divId w:val="958292834"/>
      </w:pPr>
      <w:r>
        <w:t xml:space="preserve">    agent any</w:t>
      </w:r>
    </w:p>
    <w:p w14:paraId="1773F6EB" w14:textId="77777777" w:rsidR="00000000" w:rsidRDefault="00000000">
      <w:pPr>
        <w:pStyle w:val="HTMLPreformatted"/>
        <w:divId w:val="958292834"/>
      </w:pPr>
      <w:r>
        <w:t xml:space="preserve">    environment {</w:t>
      </w:r>
    </w:p>
    <w:p w14:paraId="56D44733" w14:textId="77777777" w:rsidR="00000000" w:rsidRDefault="00000000">
      <w:pPr>
        <w:pStyle w:val="HTMLPreformatted"/>
        <w:divId w:val="958292834"/>
      </w:pPr>
      <w:r>
        <w:t xml:space="preserve">        AWS_REGION = 'us-east-1' </w:t>
      </w:r>
    </w:p>
    <w:p w14:paraId="28BC415A" w14:textId="77777777" w:rsidR="00000000" w:rsidRDefault="00000000">
      <w:pPr>
        <w:pStyle w:val="HTMLPreformatted"/>
        <w:divId w:val="958292834"/>
      </w:pPr>
      <w:r>
        <w:t xml:space="preserve">    }</w:t>
      </w:r>
    </w:p>
    <w:p w14:paraId="5923DAA8" w14:textId="77777777" w:rsidR="00000000" w:rsidRDefault="00000000">
      <w:pPr>
        <w:pStyle w:val="HTMLPreformatted"/>
        <w:divId w:val="958292834"/>
      </w:pPr>
      <w:r>
        <w:t xml:space="preserve">    stages {</w:t>
      </w:r>
    </w:p>
    <w:p w14:paraId="4F884B60" w14:textId="77777777" w:rsidR="00000000" w:rsidRDefault="00000000">
      <w:pPr>
        <w:pStyle w:val="HTMLPreformatted"/>
        <w:divId w:val="958292834"/>
      </w:pPr>
      <w:r>
        <w:t xml:space="preserve">        stage('Set AWS Credentials') {</w:t>
      </w:r>
    </w:p>
    <w:p w14:paraId="3AC094BE" w14:textId="77777777" w:rsidR="00000000" w:rsidRDefault="00000000">
      <w:pPr>
        <w:pStyle w:val="HTMLPreformatted"/>
        <w:divId w:val="958292834"/>
      </w:pPr>
      <w:r>
        <w:t xml:space="preserve">            steps {</w:t>
      </w:r>
    </w:p>
    <w:p w14:paraId="091701F6" w14:textId="77777777" w:rsidR="00000000" w:rsidRDefault="00000000">
      <w:pPr>
        <w:pStyle w:val="HTMLPreformatted"/>
        <w:divId w:val="958292834"/>
      </w:pPr>
      <w:r>
        <w:t xml:space="preserve">                withCredentials([[</w:t>
      </w:r>
    </w:p>
    <w:p w14:paraId="52B2F20A" w14:textId="77777777" w:rsidR="00000000" w:rsidRDefault="00000000">
      <w:pPr>
        <w:pStyle w:val="HTMLPreformatted"/>
        <w:divId w:val="958292834"/>
      </w:pPr>
      <w:r>
        <w:t xml:space="preserve">                    $class: 'AmazonWebServicesCredentialsBinding',</w:t>
      </w:r>
    </w:p>
    <w:p w14:paraId="35FC41E6" w14:textId="77777777" w:rsidR="00000000" w:rsidRDefault="00000000">
      <w:pPr>
        <w:pStyle w:val="HTMLPreformatted"/>
        <w:divId w:val="958292834"/>
      </w:pPr>
      <w:r>
        <w:t xml:space="preserve">                    credentialsId: 'INSERT JENKINS CREDENTIALS HERE' </w:t>
      </w:r>
    </w:p>
    <w:p w14:paraId="2978ED59" w14:textId="77777777" w:rsidR="00000000" w:rsidRDefault="00000000">
      <w:pPr>
        <w:pStyle w:val="HTMLPreformatted"/>
        <w:divId w:val="958292834"/>
      </w:pPr>
      <w:r>
        <w:t xml:space="preserve">                ]]) {</w:t>
      </w:r>
    </w:p>
    <w:p w14:paraId="1F362C2D" w14:textId="77777777" w:rsidR="00000000" w:rsidRDefault="00000000">
      <w:pPr>
        <w:pStyle w:val="HTMLPreformatted"/>
        <w:divId w:val="958292834"/>
      </w:pPr>
      <w:r>
        <w:t xml:space="preserve">                    sh '''</w:t>
      </w:r>
    </w:p>
    <w:p w14:paraId="7C4980B4" w14:textId="77777777" w:rsidR="00000000" w:rsidRDefault="00000000">
      <w:pPr>
        <w:pStyle w:val="HTMLPreformatted"/>
        <w:divId w:val="958292834"/>
      </w:pPr>
      <w:r>
        <w:t xml:space="preserve">                    echo "AWS_ACCESS_KEY_ID: $AWS_ACCESS_KEY_ID"</w:t>
      </w:r>
    </w:p>
    <w:p w14:paraId="2ADB68BC" w14:textId="77777777" w:rsidR="00000000" w:rsidRDefault="00000000">
      <w:pPr>
        <w:pStyle w:val="HTMLPreformatted"/>
        <w:divId w:val="958292834"/>
      </w:pPr>
      <w:r>
        <w:t xml:space="preserve">                    aws sts get-caller-identity</w:t>
      </w:r>
    </w:p>
    <w:p w14:paraId="3E4DCB24" w14:textId="77777777" w:rsidR="00000000" w:rsidRDefault="00000000">
      <w:pPr>
        <w:pStyle w:val="HTMLPreformatted"/>
        <w:divId w:val="958292834"/>
      </w:pPr>
      <w:r>
        <w:t xml:space="preserve">                    '''</w:t>
      </w:r>
    </w:p>
    <w:p w14:paraId="4976EB8F" w14:textId="77777777" w:rsidR="00000000" w:rsidRDefault="00000000">
      <w:pPr>
        <w:pStyle w:val="HTMLPreformatted"/>
        <w:divId w:val="958292834"/>
      </w:pPr>
      <w:r>
        <w:t xml:space="preserve">                }</w:t>
      </w:r>
    </w:p>
    <w:p w14:paraId="7237B1BA" w14:textId="77777777" w:rsidR="00000000" w:rsidRDefault="00000000">
      <w:pPr>
        <w:pStyle w:val="HTMLPreformatted"/>
        <w:divId w:val="958292834"/>
      </w:pPr>
      <w:r>
        <w:t xml:space="preserve">            }</w:t>
      </w:r>
    </w:p>
    <w:p w14:paraId="5DAA122C" w14:textId="77777777" w:rsidR="00000000" w:rsidRDefault="00000000">
      <w:pPr>
        <w:pStyle w:val="HTMLPreformatted"/>
        <w:divId w:val="958292834"/>
      </w:pPr>
      <w:r>
        <w:t xml:space="preserve">        }</w:t>
      </w:r>
    </w:p>
    <w:p w14:paraId="60880783" w14:textId="77777777" w:rsidR="00000000" w:rsidRDefault="00000000">
      <w:pPr>
        <w:pStyle w:val="HTMLPreformatted"/>
        <w:divId w:val="958292834"/>
      </w:pPr>
      <w:r>
        <w:t xml:space="preserve">        stage('Checkout Code') {</w:t>
      </w:r>
    </w:p>
    <w:p w14:paraId="5D950B26" w14:textId="77777777" w:rsidR="00000000" w:rsidRDefault="00000000">
      <w:pPr>
        <w:pStyle w:val="HTMLPreformatted"/>
        <w:divId w:val="958292834"/>
      </w:pPr>
      <w:r>
        <w:t xml:space="preserve">            steps {</w:t>
      </w:r>
    </w:p>
    <w:p w14:paraId="39D9937C" w14:textId="77777777" w:rsidR="00000000" w:rsidRDefault="00000000">
      <w:pPr>
        <w:pStyle w:val="HTMLPreformatted"/>
        <w:divId w:val="958292834"/>
      </w:pPr>
      <w:r>
        <w:t xml:space="preserve">                git branch: 'main', url: ' https://github.com/yahweh90/JenkinsExperiment1</w:t>
      </w:r>
    </w:p>
    <w:p w14:paraId="6AFBDE5A" w14:textId="77777777" w:rsidR="00000000" w:rsidRDefault="00000000">
      <w:pPr>
        <w:pStyle w:val="HTMLPreformatted"/>
        <w:divId w:val="958292834"/>
      </w:pPr>
      <w:r>
        <w:t xml:space="preserve">            }</w:t>
      </w:r>
    </w:p>
    <w:p w14:paraId="5B8E0886" w14:textId="77777777" w:rsidR="00000000" w:rsidRDefault="00000000">
      <w:pPr>
        <w:pStyle w:val="HTMLPreformatted"/>
        <w:divId w:val="958292834"/>
      </w:pPr>
      <w:r>
        <w:t xml:space="preserve">        }</w:t>
      </w:r>
    </w:p>
    <w:p w14:paraId="72E9D0D2" w14:textId="77777777" w:rsidR="00000000" w:rsidRDefault="00000000">
      <w:pPr>
        <w:pStyle w:val="HTMLPreformatted"/>
        <w:divId w:val="958292834"/>
      </w:pPr>
      <w:r>
        <w:t xml:space="preserve">        stage('Initialize Terraform') {</w:t>
      </w:r>
    </w:p>
    <w:p w14:paraId="0EFD07D2" w14:textId="77777777" w:rsidR="00000000" w:rsidRDefault="00000000">
      <w:pPr>
        <w:pStyle w:val="HTMLPreformatted"/>
        <w:divId w:val="958292834"/>
      </w:pPr>
      <w:r>
        <w:t xml:space="preserve">            steps {</w:t>
      </w:r>
    </w:p>
    <w:p w14:paraId="1C21BCC3" w14:textId="77777777" w:rsidR="00000000" w:rsidRDefault="00000000">
      <w:pPr>
        <w:pStyle w:val="HTMLPreformatted"/>
        <w:divId w:val="958292834"/>
      </w:pPr>
      <w:r>
        <w:t xml:space="preserve">                sh '''</w:t>
      </w:r>
    </w:p>
    <w:p w14:paraId="55534487" w14:textId="77777777" w:rsidR="00000000" w:rsidRDefault="00000000">
      <w:pPr>
        <w:pStyle w:val="HTMLPreformatted"/>
        <w:divId w:val="958292834"/>
      </w:pPr>
      <w:r>
        <w:t xml:space="preserve">                terraform init</w:t>
      </w:r>
    </w:p>
    <w:p w14:paraId="7678D804" w14:textId="77777777" w:rsidR="00000000" w:rsidRDefault="00000000">
      <w:pPr>
        <w:pStyle w:val="HTMLPreformatted"/>
        <w:divId w:val="958292834"/>
      </w:pPr>
      <w:r>
        <w:t xml:space="preserve">                '''</w:t>
      </w:r>
    </w:p>
    <w:p w14:paraId="1503FDA7" w14:textId="77777777" w:rsidR="00000000" w:rsidRDefault="00000000">
      <w:pPr>
        <w:pStyle w:val="HTMLPreformatted"/>
        <w:divId w:val="958292834"/>
      </w:pPr>
      <w:r>
        <w:t xml:space="preserve">            }</w:t>
      </w:r>
    </w:p>
    <w:p w14:paraId="5526AE3B" w14:textId="77777777" w:rsidR="00000000" w:rsidRDefault="00000000">
      <w:pPr>
        <w:pStyle w:val="HTMLPreformatted"/>
        <w:divId w:val="958292834"/>
      </w:pPr>
      <w:r>
        <w:t xml:space="preserve">        }</w:t>
      </w:r>
    </w:p>
    <w:p w14:paraId="47F700F9" w14:textId="77777777" w:rsidR="00000000" w:rsidRDefault="00000000">
      <w:pPr>
        <w:pStyle w:val="HTMLPreformatted"/>
        <w:divId w:val="958292834"/>
      </w:pPr>
      <w:r>
        <w:t xml:space="preserve">        stage('Plan Terraform') {</w:t>
      </w:r>
    </w:p>
    <w:p w14:paraId="69ED2DBE" w14:textId="77777777" w:rsidR="00000000" w:rsidRDefault="00000000">
      <w:pPr>
        <w:pStyle w:val="HTMLPreformatted"/>
        <w:divId w:val="958292834"/>
      </w:pPr>
      <w:r>
        <w:t xml:space="preserve">            steps {</w:t>
      </w:r>
    </w:p>
    <w:p w14:paraId="4B00B155" w14:textId="77777777" w:rsidR="00000000" w:rsidRDefault="00000000">
      <w:pPr>
        <w:pStyle w:val="HTMLPreformatted"/>
        <w:divId w:val="958292834"/>
      </w:pPr>
      <w:r>
        <w:t xml:space="preserve">                withCredentials([[</w:t>
      </w:r>
    </w:p>
    <w:p w14:paraId="749FE583" w14:textId="77777777" w:rsidR="00000000" w:rsidRDefault="00000000">
      <w:pPr>
        <w:pStyle w:val="HTMLPreformatted"/>
        <w:divId w:val="958292834"/>
      </w:pPr>
      <w:r>
        <w:t xml:space="preserve">                    $class: 'AmazonWebServicesCredentialsBinding',</w:t>
      </w:r>
    </w:p>
    <w:p w14:paraId="3534D86A" w14:textId="77777777" w:rsidR="00000000" w:rsidRDefault="00000000">
      <w:pPr>
        <w:pStyle w:val="HTMLPreformatted"/>
        <w:divId w:val="958292834"/>
      </w:pPr>
      <w:r>
        <w:t xml:space="preserve">                    credentialsId: 'INSERT JENKINS CREDENTIALS HERE'</w:t>
      </w:r>
    </w:p>
    <w:p w14:paraId="475F1DDE" w14:textId="77777777" w:rsidR="00000000" w:rsidRDefault="00000000">
      <w:pPr>
        <w:pStyle w:val="HTMLPreformatted"/>
        <w:divId w:val="958292834"/>
      </w:pPr>
      <w:r>
        <w:t xml:space="preserve">                ]]) {</w:t>
      </w:r>
    </w:p>
    <w:p w14:paraId="2709B2CE" w14:textId="77777777" w:rsidR="00000000" w:rsidRDefault="00000000">
      <w:pPr>
        <w:pStyle w:val="HTMLPreformatted"/>
        <w:divId w:val="958292834"/>
      </w:pPr>
      <w:r>
        <w:t xml:space="preserve">                    sh '''</w:t>
      </w:r>
    </w:p>
    <w:p w14:paraId="3A1D448E" w14:textId="77777777" w:rsidR="00000000" w:rsidRDefault="00000000">
      <w:pPr>
        <w:pStyle w:val="HTMLPreformatted"/>
        <w:divId w:val="958292834"/>
      </w:pPr>
      <w:r>
        <w:t xml:space="preserve">                    export AWS_ACCESS_KEY_ID=$AWS_ACCESS_KEY_ID</w:t>
      </w:r>
    </w:p>
    <w:p w14:paraId="0FDBCC83" w14:textId="77777777" w:rsidR="00000000" w:rsidRDefault="00000000">
      <w:pPr>
        <w:pStyle w:val="HTMLPreformatted"/>
        <w:divId w:val="958292834"/>
      </w:pPr>
      <w:r>
        <w:t xml:space="preserve">                    export AWS_SECRET_ACCESS_KEY=$AWS_SECRET_ACCESS_KEY</w:t>
      </w:r>
    </w:p>
    <w:p w14:paraId="7E4177A8" w14:textId="77777777" w:rsidR="00000000" w:rsidRDefault="00000000">
      <w:pPr>
        <w:pStyle w:val="HTMLPreformatted"/>
        <w:divId w:val="958292834"/>
      </w:pPr>
      <w:r>
        <w:t xml:space="preserve">                    terraform plan -out=tfplan</w:t>
      </w:r>
    </w:p>
    <w:p w14:paraId="30985F78" w14:textId="77777777" w:rsidR="00000000" w:rsidRDefault="00000000">
      <w:pPr>
        <w:pStyle w:val="HTMLPreformatted"/>
        <w:divId w:val="958292834"/>
      </w:pPr>
      <w:r>
        <w:t xml:space="preserve">                    '''</w:t>
      </w:r>
    </w:p>
    <w:p w14:paraId="609346BF" w14:textId="77777777" w:rsidR="00000000" w:rsidRDefault="00000000">
      <w:pPr>
        <w:pStyle w:val="HTMLPreformatted"/>
        <w:divId w:val="958292834"/>
      </w:pPr>
      <w:r>
        <w:t xml:space="preserve">                }</w:t>
      </w:r>
    </w:p>
    <w:p w14:paraId="0D0E0A85" w14:textId="77777777" w:rsidR="00000000" w:rsidRDefault="00000000">
      <w:pPr>
        <w:pStyle w:val="HTMLPreformatted"/>
        <w:divId w:val="958292834"/>
      </w:pPr>
      <w:r>
        <w:t xml:space="preserve">            }</w:t>
      </w:r>
    </w:p>
    <w:p w14:paraId="6EB650D4" w14:textId="77777777" w:rsidR="00000000" w:rsidRDefault="00000000">
      <w:pPr>
        <w:pStyle w:val="HTMLPreformatted"/>
        <w:divId w:val="958292834"/>
      </w:pPr>
      <w:r>
        <w:t xml:space="preserve">        }</w:t>
      </w:r>
    </w:p>
    <w:p w14:paraId="6347BDEA" w14:textId="77777777" w:rsidR="00000000" w:rsidRDefault="00000000">
      <w:pPr>
        <w:pStyle w:val="HTMLPreformatted"/>
        <w:divId w:val="958292834"/>
      </w:pPr>
      <w:r>
        <w:t xml:space="preserve">        stage('Apply Terraform') {</w:t>
      </w:r>
    </w:p>
    <w:p w14:paraId="524D9F3C" w14:textId="77777777" w:rsidR="00000000" w:rsidRDefault="00000000">
      <w:pPr>
        <w:pStyle w:val="HTMLPreformatted"/>
        <w:divId w:val="958292834"/>
      </w:pPr>
      <w:r>
        <w:t xml:space="preserve">            steps {</w:t>
      </w:r>
    </w:p>
    <w:p w14:paraId="06E2A9DA" w14:textId="77777777" w:rsidR="00000000" w:rsidRDefault="00000000">
      <w:pPr>
        <w:pStyle w:val="HTMLPreformatted"/>
        <w:divId w:val="958292834"/>
      </w:pPr>
      <w:r>
        <w:t xml:space="preserve">                input message: "Approve Terraform Apply?", ok: "Deploy"</w:t>
      </w:r>
    </w:p>
    <w:p w14:paraId="409AB6A2" w14:textId="77777777" w:rsidR="00000000" w:rsidRDefault="00000000">
      <w:pPr>
        <w:pStyle w:val="HTMLPreformatted"/>
        <w:divId w:val="958292834"/>
      </w:pPr>
      <w:r>
        <w:t xml:space="preserve">                withCredentials([[</w:t>
      </w:r>
    </w:p>
    <w:p w14:paraId="0A5D45AA" w14:textId="77777777" w:rsidR="00000000" w:rsidRDefault="00000000">
      <w:pPr>
        <w:pStyle w:val="HTMLPreformatted"/>
        <w:divId w:val="958292834"/>
      </w:pPr>
      <w:r>
        <w:t xml:space="preserve">                    $class: 'AmazonWebServicesCredentialsBinding',</w:t>
      </w:r>
    </w:p>
    <w:p w14:paraId="374631F2" w14:textId="77777777" w:rsidR="00000000" w:rsidRDefault="00000000">
      <w:pPr>
        <w:pStyle w:val="HTMLPreformatted"/>
        <w:divId w:val="958292834"/>
      </w:pPr>
      <w:r>
        <w:t xml:space="preserve">                    credentialsId: 'INSERT JENKINS CREDENIALS HERE'</w:t>
      </w:r>
    </w:p>
    <w:p w14:paraId="1AF6EAAE" w14:textId="77777777" w:rsidR="00000000" w:rsidRDefault="00000000">
      <w:pPr>
        <w:pStyle w:val="HTMLPreformatted"/>
        <w:divId w:val="958292834"/>
      </w:pPr>
      <w:r>
        <w:t xml:space="preserve">                ]]) {</w:t>
      </w:r>
    </w:p>
    <w:p w14:paraId="0D95DFEB" w14:textId="77777777" w:rsidR="00000000" w:rsidRDefault="00000000">
      <w:pPr>
        <w:pStyle w:val="HTMLPreformatted"/>
        <w:divId w:val="958292834"/>
      </w:pPr>
      <w:r>
        <w:t xml:space="preserve">                    sh '''</w:t>
      </w:r>
    </w:p>
    <w:p w14:paraId="49BBF185" w14:textId="77777777" w:rsidR="00000000" w:rsidRDefault="00000000">
      <w:pPr>
        <w:pStyle w:val="HTMLPreformatted"/>
        <w:divId w:val="958292834"/>
      </w:pPr>
      <w:r>
        <w:t xml:space="preserve">                    export AWS_ACCESS_KEY_ID=$AWS_ACCESS_KEY_ID</w:t>
      </w:r>
    </w:p>
    <w:p w14:paraId="4A2D492B" w14:textId="77777777" w:rsidR="00000000" w:rsidRDefault="00000000">
      <w:pPr>
        <w:pStyle w:val="HTMLPreformatted"/>
        <w:divId w:val="958292834"/>
      </w:pPr>
      <w:r>
        <w:t xml:space="preserve">                    export AWS_SECRET_ACCESS_KEY=$AWS_SECRET_ACCESS_KEY</w:t>
      </w:r>
    </w:p>
    <w:p w14:paraId="465CC5E5" w14:textId="77777777" w:rsidR="00000000" w:rsidRDefault="00000000">
      <w:pPr>
        <w:pStyle w:val="HTMLPreformatted"/>
        <w:divId w:val="958292834"/>
      </w:pPr>
      <w:r>
        <w:t xml:space="preserve">                    terraform apply -auto-approve tfplan</w:t>
      </w:r>
    </w:p>
    <w:p w14:paraId="7020C2C5" w14:textId="77777777" w:rsidR="00000000" w:rsidRDefault="00000000">
      <w:pPr>
        <w:pStyle w:val="HTMLPreformatted"/>
        <w:divId w:val="958292834"/>
      </w:pPr>
      <w:r>
        <w:t xml:space="preserve">                    '''</w:t>
      </w:r>
    </w:p>
    <w:p w14:paraId="33DD04F1" w14:textId="77777777" w:rsidR="00000000" w:rsidRDefault="00000000">
      <w:pPr>
        <w:pStyle w:val="HTMLPreformatted"/>
        <w:divId w:val="958292834"/>
      </w:pPr>
      <w:r>
        <w:t xml:space="preserve">                }</w:t>
      </w:r>
    </w:p>
    <w:p w14:paraId="41135151" w14:textId="77777777" w:rsidR="00000000" w:rsidRDefault="00000000">
      <w:pPr>
        <w:pStyle w:val="HTMLPreformatted"/>
        <w:divId w:val="958292834"/>
      </w:pPr>
      <w:r>
        <w:t xml:space="preserve">            }</w:t>
      </w:r>
    </w:p>
    <w:p w14:paraId="1D235A02" w14:textId="77777777" w:rsidR="00000000" w:rsidRDefault="00000000">
      <w:pPr>
        <w:pStyle w:val="HTMLPreformatted"/>
        <w:divId w:val="958292834"/>
      </w:pPr>
      <w:r>
        <w:t xml:space="preserve">        }</w:t>
      </w:r>
    </w:p>
    <w:p w14:paraId="7040C070" w14:textId="77777777" w:rsidR="00000000" w:rsidRDefault="00000000">
      <w:pPr>
        <w:pStyle w:val="HTMLPreformatted"/>
        <w:divId w:val="958292834"/>
      </w:pPr>
      <w:r>
        <w:t xml:space="preserve">    }</w:t>
      </w:r>
    </w:p>
    <w:p w14:paraId="7F236DFD" w14:textId="77777777" w:rsidR="00000000" w:rsidRDefault="00000000">
      <w:pPr>
        <w:pStyle w:val="HTMLPreformatted"/>
        <w:divId w:val="958292834"/>
      </w:pPr>
      <w:r>
        <w:t xml:space="preserve">    post {</w:t>
      </w:r>
    </w:p>
    <w:p w14:paraId="0D3F72EE" w14:textId="77777777" w:rsidR="00000000" w:rsidRDefault="00000000">
      <w:pPr>
        <w:pStyle w:val="HTMLPreformatted"/>
        <w:divId w:val="958292834"/>
      </w:pPr>
      <w:r>
        <w:t xml:space="preserve">        success {</w:t>
      </w:r>
    </w:p>
    <w:p w14:paraId="5628DD37" w14:textId="77777777" w:rsidR="00000000" w:rsidRDefault="00000000">
      <w:pPr>
        <w:pStyle w:val="HTMLPreformatted"/>
        <w:divId w:val="958292834"/>
      </w:pPr>
      <w:r>
        <w:t xml:space="preserve">            echo 'Terraform deployment completed successfully!'</w:t>
      </w:r>
    </w:p>
    <w:p w14:paraId="78BB6F21" w14:textId="77777777" w:rsidR="00000000" w:rsidRDefault="00000000">
      <w:pPr>
        <w:pStyle w:val="HTMLPreformatted"/>
        <w:divId w:val="958292834"/>
      </w:pPr>
      <w:r>
        <w:t xml:space="preserve">        }</w:t>
      </w:r>
    </w:p>
    <w:p w14:paraId="49A33142" w14:textId="77777777" w:rsidR="00000000" w:rsidRDefault="00000000">
      <w:pPr>
        <w:pStyle w:val="HTMLPreformatted"/>
        <w:divId w:val="958292834"/>
      </w:pPr>
      <w:r>
        <w:t xml:space="preserve">        failure {</w:t>
      </w:r>
    </w:p>
    <w:p w14:paraId="14A59CF4" w14:textId="77777777" w:rsidR="00000000" w:rsidRDefault="00000000">
      <w:pPr>
        <w:pStyle w:val="HTMLPreformatted"/>
        <w:divId w:val="958292834"/>
      </w:pPr>
      <w:r>
        <w:t xml:space="preserve">            echo 'Terraform deployment failed!'</w:t>
      </w:r>
    </w:p>
    <w:p w14:paraId="3082E64D" w14:textId="77777777" w:rsidR="00000000" w:rsidRDefault="00000000">
      <w:pPr>
        <w:pStyle w:val="HTMLPreformatted"/>
        <w:divId w:val="958292834"/>
      </w:pPr>
      <w:r>
        <w:t xml:space="preserve">        }</w:t>
      </w:r>
    </w:p>
    <w:p w14:paraId="28C9F184" w14:textId="77777777" w:rsidR="00000000" w:rsidRDefault="00000000">
      <w:pPr>
        <w:pStyle w:val="HTMLPreformatted"/>
        <w:divId w:val="958292834"/>
      </w:pPr>
      <w:r>
        <w:t xml:space="preserve">    }</w:t>
      </w:r>
    </w:p>
    <w:p w14:paraId="66430AC0" w14:textId="77777777" w:rsidR="00000000" w:rsidRDefault="00000000">
      <w:pPr>
        <w:pStyle w:val="HTMLPreformatted"/>
        <w:divId w:val="958292834"/>
      </w:pPr>
      <w:r>
        <w:t>}</w:t>
      </w:r>
    </w:p>
    <w:p w14:paraId="350051A0"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Once you’re done making those changes, click on Commit Changes.</w:t>
      </w:r>
    </w:p>
    <w:p w14:paraId="684833D9"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74A4985" wp14:editId="2DC17647">
            <wp:extent cx="4450715" cy="401955"/>
            <wp:effectExtent l="0" t="0" r="6985" b="0"/>
            <wp:docPr id="6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50715" cy="401955"/>
                    </a:xfrm>
                    <a:prstGeom prst="rect">
                      <a:avLst/>
                    </a:prstGeom>
                    <a:noFill/>
                    <a:ln>
                      <a:noFill/>
                    </a:ln>
                  </pic:spPr>
                </pic:pic>
              </a:graphicData>
            </a:graphic>
          </wp:inline>
        </w:drawing>
      </w:r>
    </w:p>
    <w:p w14:paraId="34FA0C09"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Let’s go back to Jenkins localhost and build our first Pipeline. Go to your Item you’ve created, and click on Build Now.</w:t>
      </w:r>
    </w:p>
    <w:p w14:paraId="77AC86F0"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7879F084" wp14:editId="790CEA84">
            <wp:extent cx="3668395" cy="4476750"/>
            <wp:effectExtent l="0" t="0" r="8255" b="0"/>
            <wp:docPr id="6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68395" cy="4476750"/>
                    </a:xfrm>
                    <a:prstGeom prst="rect">
                      <a:avLst/>
                    </a:prstGeom>
                    <a:noFill/>
                    <a:ln>
                      <a:noFill/>
                    </a:ln>
                  </pic:spPr>
                </pic:pic>
              </a:graphicData>
            </a:graphic>
          </wp:inline>
        </w:drawing>
      </w:r>
    </w:p>
    <w:p w14:paraId="30C1A4F1"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on the progress bar to show your current build in progress.</w:t>
      </w:r>
    </w:p>
    <w:p w14:paraId="0FE17FDB"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7F8DBFD0" wp14:editId="7C04841F">
            <wp:extent cx="3942715" cy="5179695"/>
            <wp:effectExtent l="0" t="0" r="635" b="1905"/>
            <wp:docPr id="6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42715" cy="5179695"/>
                    </a:xfrm>
                    <a:prstGeom prst="rect">
                      <a:avLst/>
                    </a:prstGeom>
                    <a:noFill/>
                    <a:ln>
                      <a:noFill/>
                    </a:ln>
                  </pic:spPr>
                </pic:pic>
              </a:graphicData>
            </a:graphic>
          </wp:inline>
        </w:drawing>
      </w:r>
    </w:p>
    <w:p w14:paraId="58F2A0EA"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Once you’ve clicked on the progress bar, it should bring you to the Console Output page. Scroll all the way down the page! </w:t>
      </w:r>
      <w:r>
        <w:rPr>
          <w:noProof/>
        </w:rPr>
        <w:drawing>
          <wp:inline distT="0" distB="0" distL="0" distR="0" wp14:anchorId="544D9950" wp14:editId="3FFF7C3C">
            <wp:extent cx="153035" cy="153035"/>
            <wp:effectExtent l="0" t="0" r="0" b="0"/>
            <wp:docPr id="67" name="Picture 69"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lue st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14:paraId="6F141F3A"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474DF266" wp14:editId="1458FC6A">
            <wp:extent cx="4455795" cy="1733550"/>
            <wp:effectExtent l="0" t="0" r="1905" b="0"/>
            <wp:docPr id="6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55795" cy="1733550"/>
                    </a:xfrm>
                    <a:prstGeom prst="rect">
                      <a:avLst/>
                    </a:prstGeom>
                    <a:noFill/>
                    <a:ln>
                      <a:noFill/>
                    </a:ln>
                  </pic:spPr>
                </pic:pic>
              </a:graphicData>
            </a:graphic>
          </wp:inline>
        </w:drawing>
      </w:r>
    </w:p>
    <w:p w14:paraId="71FED553"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My Terraform code has successfully INIT, VALIDATED, and PLANNED, and now wants my decision to Deploy 28 resources. Click on Deploy to build.</w:t>
      </w:r>
    </w:p>
    <w:p w14:paraId="584AC8A9"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4D81B51" wp14:editId="619CBDBA">
            <wp:extent cx="4455795" cy="3271520"/>
            <wp:effectExtent l="0" t="0" r="1905" b="5080"/>
            <wp:docPr id="6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55795" cy="3271520"/>
                    </a:xfrm>
                    <a:prstGeom prst="rect">
                      <a:avLst/>
                    </a:prstGeom>
                    <a:noFill/>
                    <a:ln>
                      <a:noFill/>
                    </a:ln>
                  </pic:spPr>
                </pic:pic>
              </a:graphicData>
            </a:graphic>
          </wp:inline>
        </w:drawing>
      </w:r>
    </w:p>
    <w:p w14:paraId="4800F0C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My Terraform Deployment in Jenkins is a success. We’ll also check in the AWS Console to verify the resources has been created.</w:t>
      </w:r>
    </w:p>
    <w:p w14:paraId="672300E0"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55277777" wp14:editId="661EE379">
            <wp:extent cx="4328795" cy="481520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28795" cy="4815205"/>
                    </a:xfrm>
                    <a:prstGeom prst="rect">
                      <a:avLst/>
                    </a:prstGeom>
                    <a:noFill/>
                    <a:ln>
                      <a:noFill/>
                    </a:ln>
                  </pic:spPr>
                </pic:pic>
              </a:graphicData>
            </a:graphic>
          </wp:inline>
        </w:drawing>
      </w:r>
    </w:p>
    <w:p w14:paraId="44E57CB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Resources that were created in Amazon Web Services Console, from the Terraform Deployment in Jenkins.</w:t>
      </w:r>
    </w:p>
    <w:p w14:paraId="32EF9064"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4A099197" wp14:editId="7C1787CB">
            <wp:extent cx="4455795" cy="925195"/>
            <wp:effectExtent l="0" t="0" r="1905" b="8255"/>
            <wp:docPr id="7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455795" cy="925195"/>
                    </a:xfrm>
                    <a:prstGeom prst="rect">
                      <a:avLst/>
                    </a:prstGeom>
                    <a:noFill/>
                    <a:ln>
                      <a:noFill/>
                    </a:ln>
                  </pic:spPr>
                </pic:pic>
              </a:graphicData>
            </a:graphic>
          </wp:inline>
        </w:drawing>
      </w:r>
    </w:p>
    <w:p w14:paraId="2B832079"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let’s Terraform Destroy these resources from Git or PowerShell, whichever you choose. I’ll open up Power shell, and run it as an Administrator.</w:t>
      </w:r>
    </w:p>
    <w:p w14:paraId="60819B1F"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1E404C1C" wp14:editId="23B49CEC">
            <wp:extent cx="5946140" cy="5047615"/>
            <wp:effectExtent l="0" t="0" r="0" b="635"/>
            <wp:docPr id="72"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140" cy="5047615"/>
                    </a:xfrm>
                    <a:prstGeom prst="rect">
                      <a:avLst/>
                    </a:prstGeom>
                    <a:noFill/>
                    <a:ln>
                      <a:noFill/>
                    </a:ln>
                  </pic:spPr>
                </pic:pic>
              </a:graphicData>
            </a:graphic>
          </wp:inline>
        </w:drawing>
      </w:r>
    </w:p>
    <w:p w14:paraId="6728D3F1"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Once you’re in PowerShell, run this command.</w:t>
      </w:r>
    </w:p>
    <w:p w14:paraId="2457C308" w14:textId="77777777" w:rsidR="00000000" w:rsidRDefault="00000000">
      <w:pPr>
        <w:pStyle w:val="HTMLPreformatted"/>
        <w:divId w:val="331570323"/>
      </w:pPr>
      <w:r>
        <w:t>docker exec -it --user root YOUR CONTAINER NAME bash</w:t>
      </w:r>
    </w:p>
    <w:p w14:paraId="55E1D4C2"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62F4DFE6" wp14:editId="673E7669">
            <wp:extent cx="5946140" cy="602615"/>
            <wp:effectExtent l="0" t="0" r="0" b="6985"/>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6140" cy="602615"/>
                    </a:xfrm>
                    <a:prstGeom prst="rect">
                      <a:avLst/>
                    </a:prstGeom>
                    <a:noFill/>
                    <a:ln>
                      <a:noFill/>
                    </a:ln>
                  </pic:spPr>
                </pic:pic>
              </a:graphicData>
            </a:graphic>
          </wp:inline>
        </w:drawing>
      </w:r>
    </w:p>
    <w:p w14:paraId="53AC01EC"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p w14:paraId="08D2A6B6"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we have to cd aka Change Directory into the directory with terraform files. You can navigate the folders by using LS &amp; CD commands. We have to navigate to the destination below: </w:t>
      </w:r>
      <w:r>
        <w:rPr>
          <w:noProof/>
        </w:rPr>
        <w:drawing>
          <wp:inline distT="0" distB="0" distL="0" distR="0" wp14:anchorId="62517DA6" wp14:editId="6B4E2B89">
            <wp:extent cx="153035" cy="153035"/>
            <wp:effectExtent l="0" t="0" r="0" b="0"/>
            <wp:docPr id="74" name="Picture 76"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lue sta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14:paraId="14523DC8" w14:textId="77777777" w:rsidR="00000000" w:rsidRDefault="00000000">
      <w:pPr>
        <w:pStyle w:val="HTMLPreformatted"/>
        <w:divId w:val="1241597268"/>
      </w:pPr>
      <w:r>
        <w:t>/var/jenkins_home/workspace/&lt;PIPELINENAME&gt;</w:t>
      </w:r>
    </w:p>
    <w:p w14:paraId="3218D4D5"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As you can see on the screen,</w:t>
      </w:r>
    </w:p>
    <w:p w14:paraId="7DA9CB8A"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cd → var, cd → jenkins_home, cd → workspace, cd → pipelinename</w:t>
      </w:r>
    </w:p>
    <w:p w14:paraId="75F25701"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0E905A1" wp14:editId="271C19D3">
            <wp:extent cx="4455795" cy="1009650"/>
            <wp:effectExtent l="0" t="0" r="1905" b="0"/>
            <wp:docPr id="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455795" cy="1009650"/>
                    </a:xfrm>
                    <a:prstGeom prst="rect">
                      <a:avLst/>
                    </a:prstGeom>
                    <a:noFill/>
                    <a:ln>
                      <a:noFill/>
                    </a:ln>
                  </pic:spPr>
                </pic:pic>
              </a:graphicData>
            </a:graphic>
          </wp:inline>
        </w:drawing>
      </w:r>
    </w:p>
    <w:p w14:paraId="6D00B487"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you’re going to enter in your key information into Power shell.</w:t>
      </w:r>
    </w:p>
    <w:p w14:paraId="4F1A7FED" w14:textId="77777777" w:rsidR="00000000" w:rsidRDefault="00000000">
      <w:pPr>
        <w:pStyle w:val="HTMLPreformatted"/>
        <w:divId w:val="2012835855"/>
      </w:pPr>
      <w:r>
        <w:t>export AWS_ACCESS_KEY_ID="YOUR ACCESS KEY"</w:t>
      </w:r>
    </w:p>
    <w:p w14:paraId="46AA7BB1" w14:textId="77777777" w:rsidR="00000000" w:rsidRDefault="00000000">
      <w:pPr>
        <w:pStyle w:val="HTMLPreformatted"/>
        <w:divId w:val="2012835855"/>
      </w:pPr>
      <w:r>
        <w:t>export AWS_SECRET_ACCESS_KEY="YOUR SECRET ACCESS KEY"</w:t>
      </w:r>
    </w:p>
    <w:p w14:paraId="155811EA" w14:textId="77777777" w:rsidR="00000000" w:rsidRDefault="00000000">
      <w:pPr>
        <w:pStyle w:val="HTMLPreformatted"/>
        <w:divId w:val="2012835855"/>
      </w:pPr>
      <w:r>
        <w:t>export AWS_REGION="YOUR AWS REGION"</w:t>
      </w:r>
    </w:p>
    <w:p w14:paraId="6EB404F6"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1F10A9C7" wp14:editId="5D4DF029">
            <wp:extent cx="4450715" cy="327660"/>
            <wp:effectExtent l="0" t="0" r="6985" b="0"/>
            <wp:docPr id="7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0715" cy="327660"/>
                    </a:xfrm>
                    <a:prstGeom prst="rect">
                      <a:avLst/>
                    </a:prstGeom>
                    <a:noFill/>
                    <a:ln>
                      <a:noFill/>
                    </a:ln>
                  </pic:spPr>
                </pic:pic>
              </a:graphicData>
            </a:graphic>
          </wp:inline>
        </w:drawing>
      </w:r>
    </w:p>
    <w:p w14:paraId="0B2F5219"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enter Terraform Destroy into powershell.</w:t>
      </w:r>
    </w:p>
    <w:p w14:paraId="316D3EF5"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You will be prompted to enter a value, Yes or No, to terraform destroy these resources. Enter ‘Yes’,.</w:t>
      </w:r>
    </w:p>
    <w:p w14:paraId="4715077C"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12034FEE" wp14:editId="241E1AAE">
            <wp:extent cx="4455795" cy="1379220"/>
            <wp:effectExtent l="0" t="0" r="1905" b="0"/>
            <wp:docPr id="7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5795" cy="1379220"/>
                    </a:xfrm>
                    <a:prstGeom prst="rect">
                      <a:avLst/>
                    </a:prstGeom>
                    <a:noFill/>
                    <a:ln>
                      <a:noFill/>
                    </a:ln>
                  </pic:spPr>
                </pic:pic>
              </a:graphicData>
            </a:graphic>
          </wp:inline>
        </w:drawing>
      </w:r>
    </w:p>
    <w:p w14:paraId="0CCCE8A8"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Terraform Destroy Completed</w:t>
      </w:r>
    </w:p>
    <w:p w14:paraId="2C0628E2"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1F2480C" wp14:editId="36C2CF19">
            <wp:extent cx="4455795" cy="475615"/>
            <wp:effectExtent l="0" t="0" r="1905" b="635"/>
            <wp:docPr id="7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55795" cy="475615"/>
                    </a:xfrm>
                    <a:prstGeom prst="rect">
                      <a:avLst/>
                    </a:prstGeom>
                    <a:noFill/>
                    <a:ln>
                      <a:noFill/>
                    </a:ln>
                  </pic:spPr>
                </pic:pic>
              </a:graphicData>
            </a:graphic>
          </wp:inline>
        </w:drawing>
      </w:r>
    </w:p>
    <w:p w14:paraId="035B3441"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AWS Resource Gone!</w:t>
      </w:r>
    </w:p>
    <w:p w14:paraId="5CF06665"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6A8FCAA5" wp14:editId="295E109B">
            <wp:extent cx="4455795" cy="998855"/>
            <wp:effectExtent l="0" t="0" r="1905" b="0"/>
            <wp:docPr id="7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55795" cy="998855"/>
                    </a:xfrm>
                    <a:prstGeom prst="rect">
                      <a:avLst/>
                    </a:prstGeom>
                    <a:noFill/>
                    <a:ln>
                      <a:noFill/>
                    </a:ln>
                  </pic:spPr>
                </pic:pic>
              </a:graphicData>
            </a:graphic>
          </wp:inline>
        </w:drawing>
      </w:r>
    </w:p>
    <w:p w14:paraId="0D952728"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AWS Instances Terminated</w:t>
      </w:r>
    </w:p>
    <w:p w14:paraId="2E0BE3AD"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18AFDD08" wp14:editId="2DB8D6FB">
            <wp:extent cx="4455795" cy="660400"/>
            <wp:effectExtent l="0" t="0" r="190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455795" cy="660400"/>
                    </a:xfrm>
                    <a:prstGeom prst="rect">
                      <a:avLst/>
                    </a:prstGeom>
                    <a:noFill/>
                    <a:ln>
                      <a:noFill/>
                    </a:ln>
                  </pic:spPr>
                </pic:pic>
              </a:graphicData>
            </a:graphic>
          </wp:inline>
        </w:drawing>
      </w:r>
    </w:p>
    <w:p w14:paraId="192A3BE4"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HOLD ON!!! WAIT! There’s one more thing! </w:t>
      </w:r>
      <w:r>
        <w:rPr>
          <w:noProof/>
        </w:rPr>
        <w:drawing>
          <wp:inline distT="0" distB="0" distL="0" distR="0" wp14:anchorId="1D977119" wp14:editId="55DA9D14">
            <wp:extent cx="153035" cy="153035"/>
            <wp:effectExtent l="0" t="0" r="0" b="0"/>
            <wp:docPr id="81" name="Picture 83" descr="(blu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lue sta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r>
        <w:t>Let’s stop our Docker Container!</w:t>
      </w:r>
    </w:p>
    <w:p w14:paraId="04485DB8"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EC8EFAB" wp14:editId="1D284A58">
            <wp:extent cx="5946140" cy="2584450"/>
            <wp:effectExtent l="0" t="0" r="0" b="6350"/>
            <wp:docPr id="82"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 screenshot of a computer&#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6140" cy="2584450"/>
                    </a:xfrm>
                    <a:prstGeom prst="rect">
                      <a:avLst/>
                    </a:prstGeom>
                    <a:noFill/>
                    <a:ln>
                      <a:noFill/>
                    </a:ln>
                  </pic:spPr>
                </pic:pic>
              </a:graphicData>
            </a:graphic>
          </wp:inline>
        </w:drawing>
      </w:r>
    </w:p>
    <w:p w14:paraId="673FFEAF"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Then, let’s pause our Docker Engine.</w:t>
      </w:r>
    </w:p>
    <w:p w14:paraId="1D1A6B2C"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2169E149" wp14:editId="75F472D3">
            <wp:extent cx="5951220" cy="2859405"/>
            <wp:effectExtent l="0" t="0" r="0" b="0"/>
            <wp:docPr id="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51220" cy="2859405"/>
                    </a:xfrm>
                    <a:prstGeom prst="rect">
                      <a:avLst/>
                    </a:prstGeom>
                    <a:noFill/>
                    <a:ln>
                      <a:noFill/>
                    </a:ln>
                  </pic:spPr>
                </pic:pic>
              </a:graphicData>
            </a:graphic>
          </wp:inline>
        </w:drawing>
      </w:r>
    </w:p>
    <w:p w14:paraId="198E4A88"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Then, we can safely exit and close out Docker Desktop, but to be sure let’s Quit Docker Desktop. So, on your desktop click on show hidden icons on the bottom right-hand side of the screen. Right Docker Desktop, and let’s click on 'Quit Docker Desktop'.</w:t>
      </w:r>
    </w:p>
    <w:p w14:paraId="02CE0B31" w14:textId="77777777" w:rsidR="0000000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noProof/>
        </w:rPr>
        <w:drawing>
          <wp:inline distT="0" distB="0" distL="0" distR="0" wp14:anchorId="3DE60988" wp14:editId="3D086A11">
            <wp:extent cx="4418965" cy="6014720"/>
            <wp:effectExtent l="0" t="0" r="635" b="5080"/>
            <wp:docPr id="8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8965" cy="6014720"/>
                    </a:xfrm>
                    <a:prstGeom prst="rect">
                      <a:avLst/>
                    </a:prstGeom>
                    <a:noFill/>
                    <a:ln>
                      <a:noFill/>
                    </a:ln>
                  </pic:spPr>
                </pic:pic>
              </a:graphicData>
            </a:graphic>
          </wp:inline>
        </w:drawing>
      </w:r>
    </w:p>
    <w:p w14:paraId="35900ABA" w14:textId="77777777" w:rsidR="00000000" w:rsidRDefault="0000000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That concludes our tutorial for Deploying Terraform in Jenkins! That’s all folks!</w:t>
      </w:r>
    </w:p>
    <w:p w14:paraId="71F856B0" w14:textId="77777777" w:rsidR="00F576F5" w:rsidRDefault="00F576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sectPr w:rsidR="00F57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56E1C"/>
    <w:multiLevelType w:val="multilevel"/>
    <w:tmpl w:val="CD4087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046795B"/>
    <w:multiLevelType w:val="multilevel"/>
    <w:tmpl w:val="EC5E886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8347431"/>
    <w:multiLevelType w:val="multilevel"/>
    <w:tmpl w:val="96B40D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15D5AB9"/>
    <w:multiLevelType w:val="multilevel"/>
    <w:tmpl w:val="5D54EC3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552540E4"/>
    <w:multiLevelType w:val="multilevel"/>
    <w:tmpl w:val="456CC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72740003">
    <w:abstractNumId w:val="4"/>
  </w:num>
  <w:num w:numId="2" w16cid:durableId="1255481072">
    <w:abstractNumId w:val="4"/>
    <w:lvlOverride w:ilvl="0"/>
    <w:lvlOverride w:ilvl="1"/>
    <w:lvlOverride w:ilvl="2"/>
    <w:lvlOverride w:ilvl="3"/>
    <w:lvlOverride w:ilvl="4"/>
    <w:lvlOverride w:ilvl="5"/>
    <w:lvlOverride w:ilvl="6"/>
    <w:lvlOverride w:ilvl="7"/>
    <w:lvlOverride w:ilvl="8"/>
  </w:num>
  <w:num w:numId="3" w16cid:durableId="146438937">
    <w:abstractNumId w:val="2"/>
  </w:num>
  <w:num w:numId="4" w16cid:durableId="8038167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77911461">
    <w:abstractNumId w:val="0"/>
  </w:num>
  <w:num w:numId="6" w16cid:durableId="4273877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53788288">
    <w:abstractNumId w:val="1"/>
  </w:num>
  <w:num w:numId="8" w16cid:durableId="326321111">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7778001">
    <w:abstractNumId w:val="3"/>
  </w:num>
  <w:num w:numId="10" w16cid:durableId="43636968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attachedTemplate r:id="rId1"/>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862043"/>
    <w:rsid w:val="003C32F3"/>
    <w:rsid w:val="00862043"/>
    <w:rsid w:val="00F57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3938D1"/>
  <w15:chartTrackingRefBased/>
  <w15:docId w15:val="{A3DAECD8-34D4-44FC-B75A-121416348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0F4761" w:themeColor="accent1" w:themeShade="BF"/>
      <w:sz w:val="40"/>
      <w:szCs w:val="40"/>
    </w:rPr>
  </w:style>
  <w:style w:type="character" w:customStyle="1" w:styleId="Heading3Char">
    <w:name w:val="Heading 3 Char"/>
    <w:basedOn w:val="DefaultParagraphFont"/>
    <w:link w:val="Heading3"/>
    <w:uiPriority w:val="9"/>
    <w:semiHidden/>
    <w:locked/>
    <w:rPr>
      <w:rFonts w:asciiTheme="minorHAnsi" w:eastAsiaTheme="majorEastAsia" w:hAnsiTheme="minorHAnsi" w:cstheme="majorBidi" w:hint="default"/>
      <w:color w:val="0F4761" w:themeColor="accent1" w:themeShade="B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Pr>
      <w:rFonts w:ascii="Consolas" w:eastAsiaTheme="minorEastAsia" w:hAnsi="Consolas" w:hint="default"/>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6411">
      <w:marLeft w:val="0"/>
      <w:marRight w:val="0"/>
      <w:marTop w:val="0"/>
      <w:marBottom w:val="0"/>
      <w:divBdr>
        <w:top w:val="none" w:sz="0" w:space="0" w:color="auto"/>
        <w:left w:val="none" w:sz="0" w:space="0" w:color="auto"/>
        <w:bottom w:val="none" w:sz="0" w:space="0" w:color="auto"/>
        <w:right w:val="none" w:sz="0" w:space="0" w:color="auto"/>
      </w:divBdr>
      <w:divsChild>
        <w:div w:id="393161948">
          <w:marLeft w:val="0"/>
          <w:marRight w:val="0"/>
          <w:marTop w:val="0"/>
          <w:marBottom w:val="0"/>
          <w:divBdr>
            <w:top w:val="none" w:sz="0" w:space="0" w:color="auto"/>
            <w:left w:val="none" w:sz="0" w:space="0" w:color="auto"/>
            <w:bottom w:val="none" w:sz="0" w:space="0" w:color="auto"/>
            <w:right w:val="none" w:sz="0" w:space="0" w:color="auto"/>
          </w:divBdr>
        </w:div>
      </w:divsChild>
    </w:div>
    <w:div w:id="189297917">
      <w:marLeft w:val="0"/>
      <w:marRight w:val="0"/>
      <w:marTop w:val="0"/>
      <w:marBottom w:val="0"/>
      <w:divBdr>
        <w:top w:val="none" w:sz="0" w:space="0" w:color="auto"/>
        <w:left w:val="none" w:sz="0" w:space="0" w:color="auto"/>
        <w:bottom w:val="none" w:sz="0" w:space="0" w:color="auto"/>
        <w:right w:val="none" w:sz="0" w:space="0" w:color="auto"/>
      </w:divBdr>
      <w:divsChild>
        <w:div w:id="2012835855">
          <w:marLeft w:val="0"/>
          <w:marRight w:val="0"/>
          <w:marTop w:val="0"/>
          <w:marBottom w:val="0"/>
          <w:divBdr>
            <w:top w:val="none" w:sz="0" w:space="0" w:color="auto"/>
            <w:left w:val="none" w:sz="0" w:space="0" w:color="auto"/>
            <w:bottom w:val="none" w:sz="0" w:space="0" w:color="auto"/>
            <w:right w:val="none" w:sz="0" w:space="0" w:color="auto"/>
          </w:divBdr>
        </w:div>
      </w:divsChild>
    </w:div>
    <w:div w:id="388071082">
      <w:marLeft w:val="0"/>
      <w:marRight w:val="0"/>
      <w:marTop w:val="0"/>
      <w:marBottom w:val="0"/>
      <w:divBdr>
        <w:top w:val="none" w:sz="0" w:space="0" w:color="auto"/>
        <w:left w:val="none" w:sz="0" w:space="0" w:color="auto"/>
        <w:bottom w:val="none" w:sz="0" w:space="0" w:color="auto"/>
        <w:right w:val="none" w:sz="0" w:space="0" w:color="auto"/>
      </w:divBdr>
      <w:divsChild>
        <w:div w:id="331570323">
          <w:marLeft w:val="0"/>
          <w:marRight w:val="0"/>
          <w:marTop w:val="0"/>
          <w:marBottom w:val="0"/>
          <w:divBdr>
            <w:top w:val="none" w:sz="0" w:space="0" w:color="auto"/>
            <w:left w:val="none" w:sz="0" w:space="0" w:color="auto"/>
            <w:bottom w:val="none" w:sz="0" w:space="0" w:color="auto"/>
            <w:right w:val="none" w:sz="0" w:space="0" w:color="auto"/>
          </w:divBdr>
        </w:div>
      </w:divsChild>
    </w:div>
    <w:div w:id="487942266">
      <w:marLeft w:val="0"/>
      <w:marRight w:val="0"/>
      <w:marTop w:val="0"/>
      <w:marBottom w:val="0"/>
      <w:divBdr>
        <w:top w:val="none" w:sz="0" w:space="0" w:color="auto"/>
        <w:left w:val="none" w:sz="0" w:space="0" w:color="auto"/>
        <w:bottom w:val="none" w:sz="0" w:space="0" w:color="auto"/>
        <w:right w:val="none" w:sz="0" w:space="0" w:color="auto"/>
      </w:divBdr>
      <w:divsChild>
        <w:div w:id="593394664">
          <w:marLeft w:val="0"/>
          <w:marRight w:val="0"/>
          <w:marTop w:val="0"/>
          <w:marBottom w:val="0"/>
          <w:divBdr>
            <w:top w:val="none" w:sz="0" w:space="0" w:color="auto"/>
            <w:left w:val="none" w:sz="0" w:space="0" w:color="auto"/>
            <w:bottom w:val="none" w:sz="0" w:space="0" w:color="auto"/>
            <w:right w:val="none" w:sz="0" w:space="0" w:color="auto"/>
          </w:divBdr>
        </w:div>
      </w:divsChild>
    </w:div>
    <w:div w:id="925264581">
      <w:marLeft w:val="0"/>
      <w:marRight w:val="0"/>
      <w:marTop w:val="0"/>
      <w:marBottom w:val="0"/>
      <w:divBdr>
        <w:top w:val="none" w:sz="0" w:space="0" w:color="auto"/>
        <w:left w:val="none" w:sz="0" w:space="0" w:color="auto"/>
        <w:bottom w:val="none" w:sz="0" w:space="0" w:color="auto"/>
        <w:right w:val="none" w:sz="0" w:space="0" w:color="auto"/>
      </w:divBdr>
      <w:divsChild>
        <w:div w:id="1241597268">
          <w:marLeft w:val="0"/>
          <w:marRight w:val="0"/>
          <w:marTop w:val="0"/>
          <w:marBottom w:val="0"/>
          <w:divBdr>
            <w:top w:val="none" w:sz="0" w:space="0" w:color="auto"/>
            <w:left w:val="none" w:sz="0" w:space="0" w:color="auto"/>
            <w:bottom w:val="none" w:sz="0" w:space="0" w:color="auto"/>
            <w:right w:val="none" w:sz="0" w:space="0" w:color="auto"/>
          </w:divBdr>
        </w:div>
      </w:divsChild>
    </w:div>
    <w:div w:id="1347321742">
      <w:marLeft w:val="0"/>
      <w:marRight w:val="0"/>
      <w:marTop w:val="0"/>
      <w:marBottom w:val="0"/>
      <w:divBdr>
        <w:top w:val="none" w:sz="0" w:space="0" w:color="auto"/>
        <w:left w:val="none" w:sz="0" w:space="0" w:color="auto"/>
        <w:bottom w:val="none" w:sz="0" w:space="0" w:color="auto"/>
        <w:right w:val="none" w:sz="0" w:space="0" w:color="auto"/>
      </w:divBdr>
      <w:divsChild>
        <w:div w:id="77485928">
          <w:marLeft w:val="0"/>
          <w:marRight w:val="0"/>
          <w:marTop w:val="0"/>
          <w:marBottom w:val="0"/>
          <w:divBdr>
            <w:top w:val="none" w:sz="0" w:space="0" w:color="auto"/>
            <w:left w:val="none" w:sz="0" w:space="0" w:color="auto"/>
            <w:bottom w:val="none" w:sz="0" w:space="0" w:color="auto"/>
            <w:right w:val="none" w:sz="0" w:space="0" w:color="auto"/>
          </w:divBdr>
        </w:div>
      </w:divsChild>
    </w:div>
    <w:div w:id="1358583373">
      <w:marLeft w:val="0"/>
      <w:marRight w:val="0"/>
      <w:marTop w:val="0"/>
      <w:marBottom w:val="0"/>
      <w:divBdr>
        <w:top w:val="none" w:sz="0" w:space="0" w:color="auto"/>
        <w:left w:val="none" w:sz="0" w:space="0" w:color="auto"/>
        <w:bottom w:val="none" w:sz="0" w:space="0" w:color="auto"/>
        <w:right w:val="none" w:sz="0" w:space="0" w:color="auto"/>
      </w:divBdr>
      <w:divsChild>
        <w:div w:id="958292834">
          <w:marLeft w:val="0"/>
          <w:marRight w:val="0"/>
          <w:marTop w:val="0"/>
          <w:marBottom w:val="0"/>
          <w:divBdr>
            <w:top w:val="none" w:sz="0" w:space="0" w:color="auto"/>
            <w:left w:val="none" w:sz="0" w:space="0" w:color="auto"/>
            <w:bottom w:val="none" w:sz="0" w:space="0" w:color="auto"/>
            <w:right w:val="none" w:sz="0" w:space="0" w:color="auto"/>
          </w:divBdr>
        </w:div>
      </w:divsChild>
    </w:div>
    <w:div w:id="1998606100">
      <w:marLeft w:val="0"/>
      <w:marRight w:val="0"/>
      <w:marTop w:val="0"/>
      <w:marBottom w:val="0"/>
      <w:divBdr>
        <w:top w:val="none" w:sz="0" w:space="0" w:color="auto"/>
        <w:left w:val="none" w:sz="0" w:space="0" w:color="auto"/>
        <w:bottom w:val="none" w:sz="0" w:space="0" w:color="auto"/>
        <w:right w:val="none" w:sz="0" w:space="0" w:color="auto"/>
      </w:divBdr>
      <w:divsChild>
        <w:div w:id="1430658246">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4.png"/><Relationship Id="rId11" Type="http://schemas.openxmlformats.org/officeDocument/2006/relationships/hyperlink" Target="https://app.docker.com/signup" TargetMode="External"/><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hyperlink" Target="https://larvariousmcdonald.atlassian.net/wiki/spaces/~712020d77bb1274bd44c7899751c7e766c2bee/pages/edit-v2/5767170" TargetMode="External"/><Relationship Id="rId90" Type="http://schemas.openxmlformats.org/officeDocument/2006/relationships/image" Target="media/image74.png"/><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github.com/yahweh90/jenkinsdocker" TargetMode="Externa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hyperlink" Target="https://larvariousmcdonald.atlassian.net/wiki/spaces/~712020d77bb1274bd44c7899751c7e766c2bee/pages/edit-v2/5767170" TargetMode="External"/><Relationship Id="rId15" Type="http://schemas.openxmlformats.org/officeDocument/2006/relationships/hyperlink" Target="https://docs.docker.com/desktop/setup/install/mac-install/"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localhost:8080"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ub.docker.com/" TargetMode="External"/><Relationship Id="rId13" Type="http://schemas.openxmlformats.org/officeDocument/2006/relationships/hyperlink" Target="https://docs.docker.com/desktop/setup/install/windows-install/" TargetMode="Externa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hyperlink" Target="https://larvariousmcdonald.atlassian.net/wiki/spaces/~712020d77bb1274bd44c7899751c7e766c2bee/pages/edit-v2/5767170" TargetMode="Externa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localhost:8080" TargetMode="External"/><Relationship Id="rId40" Type="http://schemas.openxmlformats.org/officeDocument/2006/relationships/hyperlink" Target="https://aws.amazon.com/console/" TargetMode="Externa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localhost:8080" TargetMode="External"/><Relationship Id="rId56" Type="http://schemas.openxmlformats.org/officeDocument/2006/relationships/image" Target="media/image40.png"/><Relationship Id="rId77"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1983</Words>
  <Characters>11307</Characters>
  <Application>Microsoft Office Word</Application>
  <DocSecurity>0</DocSecurity>
  <Lines>94</Lines>
  <Paragraphs>26</Paragraphs>
  <ScaleCrop>false</ScaleCrop>
  <Company/>
  <LinksUpToDate>false</LinksUpToDate>
  <CharactersWithSpaces>13264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Terraform Deployment in Jenkins</dc:title>
  <dc:subject/>
  <dc:creator>Yahshua Emmanuel Ball</dc:creator>
  <cp:keywords/>
  <dc:description/>
  <cp:lastModifiedBy>Yahshua Emmanuel Ball</cp:lastModifiedBy>
  <cp:revision>2</cp:revision>
  <dcterms:created xsi:type="dcterms:W3CDTF">2025-02-04T01:30:00Z</dcterms:created>
  <dcterms:modified xsi:type="dcterms:W3CDTF">2025-02-04T01:30:00Z</dcterms:modified>
</cp:coreProperties>
</file>